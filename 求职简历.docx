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obfuscatedFont" PartName="/word/fonts/font10.odttf"/>
  <Override ContentType="application/vnd.openxmlformats-officedocument.obfuscatedFont" PartName="/word/fonts/font11.odttf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image/svg+xml" PartName="/word/media/image3.svg"/>
  <Override ContentType="image/svg+xml" PartName="/word/media/image6.svg"/>
  <Override ContentType="image/svg+xml" PartName="/word/media/image9.svg"/>
  <Override ContentType="image/svg+xml" PartName="/word/media/image12.sv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FAE6D">
      <w:pPr>
        <w:adjustRightInd w:val="0"/>
        <w:snapToGrid w:val="0"/>
        <w:textAlignment w:val="center"/>
        <w:rPr>
          <w:rFonts w:hint="default" w:ascii="思源黑体 CN Medium" w:hAnsi="思源黑体 CN Medium" w:eastAsia="思源黑体 CN Medium" w:cs="思源黑体 CN Medium"/>
          <w:color w:val="1E386B" w:themeColor="accent1" w:themeShade="80"/>
          <w:sz w:val="22"/>
          <w:szCs w:val="22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1E386B" w:themeColor="accent1" w:themeShade="80"/>
          <w:sz w:val="22"/>
          <w:szCs w:val="2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5250180</wp:posOffset>
            </wp:positionH>
            <wp:positionV relativeFrom="paragraph">
              <wp:posOffset>11430</wp:posOffset>
            </wp:positionV>
            <wp:extent cx="1160780" cy="1589405"/>
            <wp:effectExtent l="0" t="0" r="1270" b="1270"/>
            <wp:wrapNone/>
            <wp:docPr id="1" name="图片 1" descr="5a131752d026a4d3bf2465a316c37c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a131752d026a4d3bf2465a316c37cfc"/>
                    <pic:cNvPicPr>
                      <a:picLocks noChangeAspect="1"/>
                    </pic:cNvPicPr>
                  </pic:nvPicPr>
                  <pic:blipFill>
                    <a:blip r:embed="rId5"/>
                    <a:srcRect r="2584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5"/>
          <w:rFonts w:hint="eastAsia" w:eastAsia="思源黑体 CN Medium"/>
          <w:lang w:val="en-US" w:eastAsia="zh-CN"/>
        </w:rPr>
        <w:t>张 飞</w:t>
      </w:r>
      <w:r>
        <w:rPr>
          <w:rFonts w:hint="eastAsia" w:ascii="思源黑体 CN Medium" w:hAnsi="思源黑体 CN Medium" w:eastAsia="思源黑体 CN Medium" w:cs="思源黑体 CN Medium"/>
          <w:b/>
          <w:bCs/>
          <w:color w:val="1E386B" w:themeColor="accent1" w:themeShade="80"/>
          <w:sz w:val="44"/>
          <w:szCs w:val="44"/>
        </w:rPr>
        <w:tab/>
      </w:r>
      <w:r>
        <w:rPr>
          <w:rFonts w:hint="eastAsia" w:ascii="思源黑体 CN Medium" w:hAnsi="思源黑体 CN Medium" w:eastAsia="思源黑体 CN Medium" w:cs="思源黑体 CN Medium"/>
          <w:b/>
          <w:bCs/>
          <w:color w:val="1E386B" w:themeColor="accent1" w:themeShade="80"/>
          <w:sz w:val="44"/>
          <w:szCs w:val="44"/>
          <w:lang w:val="en-US" w:eastAsia="zh-CN"/>
        </w:rPr>
        <w:t xml:space="preserve"> </w:t>
      </w:r>
      <w:r>
        <w:rPr>
          <w:rStyle w:val="13"/>
          <w:rFonts w:hint="eastAsia"/>
          <w:sz w:val="28"/>
          <w:szCs w:val="28"/>
        </w:rPr>
        <w:t>求职意向：</w:t>
      </w:r>
      <w:r>
        <w:rPr>
          <w:rStyle w:val="13"/>
          <w:rFonts w:hint="eastAsia" w:eastAsia="思源黑体 CN Medium"/>
          <w:sz w:val="28"/>
          <w:szCs w:val="28"/>
          <w:lang w:val="en-US" w:eastAsia="zh-CN"/>
        </w:rPr>
        <w:t>×××工程师</w:t>
      </w:r>
    </w:p>
    <w:p w14:paraId="5B435D1E">
      <w:pPr>
        <w:pStyle w:val="9"/>
        <w:spacing w:before="156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年    龄：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XX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岁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现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居：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广州市白云区</w:t>
      </w:r>
    </w:p>
    <w:p w14:paraId="425839B7">
      <w:pPr>
        <w:pStyle w:val="9"/>
        <w:spacing w:before="156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工作经验</w:t>
      </w:r>
      <w:r>
        <w:rPr>
          <w:rFonts w:hint="eastAs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应届生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电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话：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138****8000</w:t>
      </w:r>
    </w:p>
    <w:p w14:paraId="32F6F048">
      <w:pPr>
        <w:pStyle w:val="9"/>
        <w:spacing w:before="156"/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最高学历</w:t>
      </w:r>
      <w:r>
        <w:rPr>
          <w:rFonts w:hint="eastAs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本科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邮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箱：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1234567@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163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.com</w:t>
      </w:r>
    </w:p>
    <w:p w14:paraId="466CCD2D">
      <w:pPr>
        <w:pStyle w:val="8"/>
      </w:pPr>
      <w:r>
        <w:rPr>
          <w:sz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198120</wp:posOffset>
                </wp:positionV>
                <wp:extent cx="6449060" cy="1302385"/>
                <wp:effectExtent l="0" t="0" r="8890" b="254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9060" cy="1302385"/>
                          <a:chOff x="5323" y="3881"/>
                          <a:chExt cx="10156" cy="2051"/>
                        </a:xfrm>
                      </wpg:grpSpPr>
                      <wpg:grpSp>
                        <wpg:cNvPr id="55" name="组合 55"/>
                        <wpg:cNvGrpSpPr/>
                        <wpg:grpSpPr>
                          <a:xfrm>
                            <a:off x="5323" y="3881"/>
                            <a:ext cx="9883" cy="436"/>
                            <a:chOff x="3804" y="3856"/>
                            <a:chExt cx="9883" cy="436"/>
                          </a:xfrm>
                        </wpg:grpSpPr>
                        <wps:wsp>
                          <wps:cNvPr id="52" name="圆角矩形 52"/>
                          <wps:cNvSpPr/>
                          <wps:spPr>
                            <a:xfrm>
                              <a:off x="3804" y="3856"/>
                              <a:ext cx="2086" cy="427"/>
                            </a:xfrm>
                            <a:prstGeom prst="parallelogram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38F931">
                                <w:pPr>
                                  <w:pStyle w:val="7"/>
                                </w:pPr>
                                <w:r>
                                  <w:rPr>
                                    <w:rFonts w:hint="eastAsia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32400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直接连接符 5"/>
                          <wps:cNvCnPr/>
                          <wps:spPr>
                            <a:xfrm>
                              <a:off x="3822" y="4292"/>
                              <a:ext cx="986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87" name="https://img8.file.cache.docer.com/storage/official/image/2023/05/09/7bcfb808117335e959868a2389a251c8.png" descr="eyJpZCI6NDQ1MDk4NCwicmVzb3VyY2Vfa2V5IjoiMTAifQ==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96DAC541-7B7A-43D3-8B79-37D633B846F1}">
                                  <asvg:svgBlip xmlns:asvg="http://schemas.microsoft.com/office/drawing/2016/SVG/main" r:embed="rId7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45" y="3897"/>
                              <a:ext cx="340" cy="3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9" name="文本框 9"/>
                        <wps:cNvSpPr txBox="1"/>
                        <wps:spPr>
                          <a:xfrm>
                            <a:off x="5333" y="4365"/>
                            <a:ext cx="10146" cy="15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901DF2">
                              <w:pPr>
                                <w:pStyle w:val="10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="0" w:beforeLines="0"/>
                                <w:textAlignment w:val="auto"/>
                              </w:pPr>
                              <w:r>
                                <w:rPr>
                                  <w:rFonts w:hint="eastAsia"/>
                                </w:rPr>
                                <w:t>20XX.0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9</w:t>
                              </w:r>
                              <w:r>
                                <w:rPr>
                                  <w:rFonts w:hint="eastAsia"/>
                                </w:rPr>
                                <w:t>-20XX.0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6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××××大学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</w:rPr>
                                <w:t>市场营销/本科</w:t>
                              </w:r>
                            </w:p>
                            <w:p w14:paraId="1288BF37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主修课程：</w:t>
                              </w:r>
                              <w:r>
                                <w:rPr>
                                  <w:rFonts w:hint="eastAsia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国际市场营销、国际市场营销、市场调查与预测、大学心理学、商业心理学</w:t>
                              </w: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等</w:t>
                              </w:r>
                              <w:r>
                                <w:rPr>
                                  <w:rFonts w:hint="eastAsia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 w14:paraId="3A038CBD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GPA：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.62/4.0</w:t>
                              </w:r>
                            </w:p>
                            <w:p w14:paraId="76098232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荣誉奖项：</w:t>
                              </w:r>
                              <w:r>
                                <w:rPr>
                                  <w:rFonts w:hint="eastAsia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××××××××××× 国家二等奖</w:t>
                              </w:r>
                            </w:p>
                            <w:p w14:paraId="46DCFF10"/>
                          </w:txbxContent>
                        </wps:txbx>
                        <wps:bodyPr rot="0" spcFirstLastPara="0" vertOverflow="overflow" horzOverflow="overflow" vert="horz" wrap="square" lIns="91440" tIns="3600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15.6pt;height:102.55pt;width:507.8pt;z-index:251660288;mso-width-relative:page;mso-height-relative:page;" coordorigin="5323,3881" coordsize="10156,2051" o:gfxdata="UEsDBAoAAAAAAIdO4kAAAAAAAAAAAAAAAAAEAAAAZHJzL1BLAwQUAAAACACHTuJAtV4f79cAAAAI AQAADwAAAGRycy9kb3ducmV2LnhtbE2PQUvDQBSE74L/YXmCN7vZhAaJeSlS1FMRbAvibZt9TUKz b0N2m7T/3u1Jj8MMM9+Uq4vtxUSj7xwjqEUCgrh2puMGYb97f3oG4YNmo3vHhHAlD6vq/q7UhXEz f9G0DY2IJewLjdCGMBRS+rolq/3CDcTRO7rR6hDl2Egz6jmW216mSZJLqzuOC60eaN1SfdqeLcLH rOfXTL1Nm9Nxff3ZLT+/N4oQHx9U8gIi0CX8heGGH9GhikwHd2bjRY8QjwSETKUgbm6iljmIA0Ka 5RnIqpT/D1S/UEsDBBQAAAAIAIdO4kAsuts3xQUAAHkPAAAOAAAAZHJzL2Uyb0RvYy54bWzNV1tv G0UUfkfiP6z2PfbevbbiVL40UVDSpqQEwdt4PLteuruzzIxjp4g3VHhCiAdeqEAgAULqI28I8Wua 9mdwzuys3SROb5QKR7HPXHbmzHfO+ebb7RvLIrdOmZAZL/u223Jsi5WUT7My7dsf3N3dim1LKlJO Sc5L1rfPmLRv7Lz7zvai6jGPz3g+ZcKCRUrZW1R9e6ZU1Wu3JZ2xgsgWr1gJgwkXBVHQFGl7KsgC Vi/ytuc4UXvBxbQSnDIpoXdcD9pmRfEyC/IkySgbczovWKnqVQXLiYIjyVlWSXtHe5skjKrbSSKZ svK+DSdV+hs2AXuC3+2dbdJLBalmGTUukJdx4dKZCpKVsOlqqTFRxJqL7MpSRUYFlzxRLcqLdn0Q jQicwnUuYbMn+LzSZ0l7i7RagQ6BuoT6ay9Lb50eCSubQiYAJCUpIOJP/vzi8TdfWdAB6CyqtAeT 9kR1XB0J05HWLTzwMhEF/sJRrKXG9WyFK1sqi0JnFARdJ4L1KYy5vuP5cVgjT2cQHnwu9D3ftmDY j2O3GbtpnncdN4zqpz0n1MPtZuc2OrjyZ9X4b7EKw0tYQcerY7XhzA1i3TgGOBCuwI8aOAxUfuwE BipARScwnTVQXXnwWqCgeuU6peS/S6njGamYzlSJ2WJSKvQamB4/fPD0t2+f/Pj7479+tqBbg6Wn rrJK9iQk2IaU2nDeBibPiU1eBF4HF12dlvQqIdUe44WFRt+uiCB5znIOxV7oUiWnB1LVzzRzcXfJ 82y6m+W5boh0MsqFdUqAP9ybfhwN9bP5vDjk07o7dOBjNpf1fO3IhYXy0lrACl4HplqUAG8mwFdg FhXUnixT2yJ5CoRMldA7lBx90NFF78ZEzurt9LJ12ItMARXnWdG3Y3Si8SIvwYFF1SCKllpOlgb0 CZ+eQYAEr8lQVnQ3gx0OiFRHAJKuYbgf1G34SnIObnNj2daMi/ub+nE+ZBCM2tYC2LRvl3B52Fa+ X0Jm+V6AzllKt8AQjTFpjHJejDhiDJdPRbWJ81TemIngxYdwcwxwIxgiJYXtarxMY6RqYoe7h7LB QE8Dlq2IOiiPK4qLY0xLPpgrnmQ69ohNDYiBDIoCSe8tVIcLF60h3O//OP/6l6d//wDfTx79ahky 0fUxKg3rNtFsiG9FuX7sQZ0hVXhdXVmk19RHN46AqZBGmtRo6LrJeFMdeQbRQnCuKYpnsvGVM1kn 7MaCGu7i35WC6mBFvaig3kRR1IFHCjAB39muMtqDf3N9gHWFF18scOApNReIJ65Wnh5lFIkNG2tu jDtN9PEql6CgsiKNW0mWsxYlIKZaU5BIQssEqbggKavlQkZymIpNDy7SthO2nW67M6HJJHZi1+34 fsi6IUQ+JnDPdokXujRuVcgwUyYplAg7e6/6eLQf3RrfcQ/H94Jbo0VGi5P7E//k7CPvJCHeSbj/ Cc8O7w6y5E6/j6FonK+PAuya0QNO70mr5KMZKVM2kBWILawxxPPidN28gMMkz6omJdA2eINzl4TN BrRr0fQ89WeJHismbNq3xf60LnqoCGB7zHCsDa3MPutG48EoDNytzrAz2Ar8sb8VDzvdLb8zjnx/ GAfRrvs5Zqc8TXvwP1w7il1XfN0owoxQRHkXtY9P9tpaKl7wUBct3FzgGUCnf7WvYCI26LQU9H2A F6AFWwmm6AxNyJbc9MPk1YDGew0xBuOauzVwAiAILbu6+gJdc4cfAMsidaCBMV0TzyXyEOCZLuKN 5KGdqbfXJnijC86otrdEtt2m2s6/+/L84aPznx5YXTwVFj4UJaoQSy2HHKSozmDsvwaz0PdrqQrS zMjYhm9BqAZGkIBifYEieT5szxMiu/pjgnKBXmtyjvzQ0QFZ0TYE7/8gCuSncwLEaGRB1w0wx2pV 4EdaItTKwIzU6iAIOx5Me22FACqrFgtvTh/olw54I9NVYd4e8ZXv2bZO8vUb884/UEsDBAoAAAAA AIdO4kAAAAAAAAAAAAAAAAAKAAAAZHJzL21lZGlhL1BLAwQUAAAACACHTuJAC6eN/LIDAACtAwAA FAAAAGRycy9tZWRpYS9pbWFnZTEucG5nAa0DUvyJUE5HDQoaCgAAAA1JSERSAAAANAAAADQIBgAA AMV4G+sAAAAJcEhZcwAAIdUAACHVAQSctJ0AAANfSURBVGiB7ZlLiB1FFIa/MxoyiQkZkYjjLPJA CfgAEdGFIj6iDLiQ4KhoIooKhiCCguBzE0U3om4VkSBBREQQjYoanyAYFyo+NgNRCDHCJBPFKM4k 3s9Fd+DauXfudE8/DPYHDZe6p0+dv6qr+tRpaGlpaWkpATXq6GeoKsfqInWD+qq6D5hRd6tPq2dU 1W/pqOelQf9if/5W31dvVBc3HfMxqKep96lfq505hPRiSn1GPbdpEcPpCO9QD+cU0YuOukvdrI7U JSLUS9Tn1YMliOjHH+p29QpzbibzMlbXArcAm4C6F/RuYBuwLSL2FPairlDvVD81WcRNc0R9V73B OTaSyIg4AVgP3ApcCywtPCLVsh/YDrwQEd93/xEA6hiwhUTIWO3hFUfgc+A54JWIOBzqFuApYEmj oS2cH4G7Qp0GTm46mpL4eQjYCBxoOpIFIvAGsP7oGjoFeADYDCxrMLCifBkRF0KanEbEgYi4H1gF PATsbTC4QQhMAjsybUAm246I6Yh4ElgNXA983G3cMLPAa8BVwLr0d37Us0ySx/0NvVB/Uh9WRzNx 3dZl80URYcPqzepOq88cjqhvqteYvOx7xbMwQRlna9Wt6eiVyV71MXXVPGIoT1CX0yH1SvUl9VBB ER2TWZ9QF+Xou3xBmQ6Wq7ernzi/R/JX9Vl1XR9/K9R71QsqE6Q+rt6jrhxgt0Z9VP3Bf59gOyan 2rvV5X3uXZ0K/S29Z7yHzUg6cEeZtMhRXn09dTCjvqVu6hdY1z2nq5em1+gcduerL6uzmZkcz9iN qd/0mPG31eGigrr5M22/aZC4Hv5CHVc/sH8tIivovT52HXWiDEG5xalLTWoH3w3w10vQqMmjnBXz IMCJuRQNZgmwIb1m1F3AV8Ae4C9gBDgHuJqCGX5E7FMvB3YCZ5NkMlvTDCcf85ihKjhmU0hjWWmy lp7obi97hmojIqbUiyPiUHd7ZaXgOsiKgeNcUC9aQf91/veC6i6mdICDlXlXF6svmv+TSRF+N28q swBhEyaHsSroqJ+pZ9YipkvUMvURy601TKobrel7bD9hJ6l3qB9Z7MPXrPqOep196gd5KHUkTAqW lwEXkSSOa4BTSYqXQZKgTpHUob8lKbR/GBHTZcbR0tLS0nLc8A/frB6Tab7V+AAAAABJRU5ErkJg glBLAwQUAAAACACHTuJA1VLCH6IEAAAHFQAAFAAAAGRycy9tZWRpYS9pbWFnZTIuc3Zn7VjNbttG EL73KRb0JQHM1f7/BJaTOEB7idECjc8BRS4lxjKpkrRlt8ixD9Bz36F9gKJ9mwLNW/RbmnIcOW1a wKdYFERyhzM733wzuxzp4Onl2ZJchLarmnqacMoSEuq8Kap6Pk1OXn2ZuoR0fVYX2bKpwzS5Cl3y 9PCgu5gTWNbdNFn0/erJZLJer+la0qadTwRjbAKN5FrlyeWyqk8/psi995PhaXIbg0jILOvCN21T Vkv47Kv6CnNNE4C7Gs7rqugX00RonZBFqOaLfhxcVGF91ERVwojQJn6Tw4MilN3hAWCErP2qzYoq 1D2pimmyXnU/aKeKkHubqiLjqRLGpjMvsjT3PPfaambV7O3rrllWxbOjLD+dt815XfDXjDJ2RwCc /BpovFDguxTgFcBxGcbdqg1ZcRz6RQMAq6xIyHyEdFJXPRg970L77SrLw9f1SRcAv+ubFWnKsguI EyTEcZo3y6adJnvlcIzCBmZVD5J4MtmyA4b/ajf5kKl/ZE4y7ryRLPUm0pdnLM10KNIslCywEtSV 5dtnz/McdI983R7cB1fN7E3I+6OYEZQsUv+ezVdtVndl055Nk7Osb6vLR3yf4TOcH3+KVuWsymef ppVRFLH3W+T+i/UdcifX1RnPyNl4mRPU/nKa1Fh1yXCftudxMYSLUDcFiqbr2+YUgj2sNhwbQTqu jSHdUSONyXzTVFjeMxgvbxSjPM9W06T77jxrY51tOW3qPi2zs2qJevrzj1/++v3Xdz//+O63n4An Puqq7+GeY7VeD/uriK8G4RmcDLL1uDbVe3z3CHikIL1V9KS/k3QsUxMPOyT/1oh6GY99ZHC4eRyX zMOiYJ/tgh5X2Gde7LtM3+ylDyvTe8PeJsd3yO2tctihN/v787a62bXHjd383439eiV9bAeWzBou xg14HKTCUy2Z29/cxFfyKusX45vvvF0+2rv3/uxx7DTzvmnTUJa42VQFWrFj4rygThPFOOXMkpcb gZaWMh4FXnDqhCLaaGokjyqGU8U0McJSy3WUMEaF5tCxVJlBogTl0NYI2RkZdUaJEoJqw8kLYoyi SnCivKKeC2IYrLUkmuOKuRxlShMt8dRAXQsHAIZojQk4ph6cQhFjJRADYHEjYGCpcwIW0RWzmEJI KmEppI6tC1HaUOE44UpSg0AUF9RwBQvHqVeWSCepso5YS731jkjEzpiBgaJATaRCvHj+AlNyajxB ggdypNUUIaMH11Sq6IlTCwRCGOpAJzB5MwQrmKPWIVjBoCEJ9w6ugd4IKhgngqNWmIQFYqbcKiKU h3MPsjU0DJFAjXaUOOdBvgAoA2I1LDzmUByoLCj0mnguKYAiLDekZyvpx0RbAwIc0VCwOsZlonsP ci2nQhliQAWIJRpZFJBbMBBzrzkCNrFONhIrGdIQgW9LjPYDi44jibCT2oLwmFppGEKTw0jAE0dY m3m2xy/JRrKpLdgLjSoDWlCkQLd0mE8ArTHwYogCNc6jZG7iQ7dKwalhEs5gKBEuwjDICjMg4kNC Yps0me9apdiXP6x3ya5V+mx/DO36w00nsFvTD+W3fnyJxf8pD7/4G1BLAwQKAAAAAACHTuJAAAAA AAAAAAAAAAAABgAAAF9yZWxzL1BLAwQUAAAACACHTuJAihRmPNEAAACUAQAACwAAAF9yZWxzLy5y ZWxzpZDBasMwDIbvg72D0X1xmsMYo04vo9Br6R7A2IpjGltGMtn69vMOg2X0tqN+oe8T//7wmRa1 IkukbGDX9aAwO/IxBwPvl+PTCyipNnu7UEYDNxQ4jI8P+zMutrYjmWMR1ShZDMy1lletxc2YrHRU MLfNRJxsbSMHXay72oB66Ptnzb8ZMG6Y6uQN8MkPoC630sx/2Ck6JqGpdo6SpmmK7h5VB7Zlju7I NuEbuUazHLAa8CwaB2pZ134EfV+/+6fe00c+47rVfoeM649Xb7ocvwBQSwMECgAAAAAAh07iQAAA AAAAAAAAAAAAAAoAAABkcnMvX3JlbHMvUEsDBBQAAAAIAIdO4kAiVg7uwQAAAKUBAAAZAAAAZHJz L19yZWxzL2Uyb0RvYy54bWwucmVsc72QsWoDMQyG90LewWjv+e6GUkp8WUoha0gfQNg6n8lZNpYb mrePaZYGAt06SuL//g9td99xVWcqEhIbGLoeFLFNLrA38Hn8eH4FJRXZ4ZqYDFxIYDdtnrYHWrG2 kCwhi2oUFgNLrflNa7ELRZQuZeJ2mVOJWNtYvM5oT+hJj33/ostvBkx3TLV3BsrejaCOl9ya/2an eQ6W3pP9isT1QYUOsXU3IBZP1UAkF/C2HDs5e9CPHYb/cRi6zD8O+u650xVQSwMEFAAAAAgAh07i QGrwjPcUAQAAWwIAABMAAABbQ29udGVudF9UeXBlc10ueG1slZLLTsMwEEX3SPyD5S2KHbJACDXp gpQlIFQ+wLIniUX8kMeE9u+x01aCqqVi6fGcO8ePxXJjRjJBQO1sTW9ZSQlY6ZS2fU3f10/FPSUY hVVidBZqugWky+b6arHeekCSaIs1HWL0D5yjHMAIZM6DTTudC0bEtAw990J+iB54VZZ3XDobwcYi 5gzaLFroxOcYyWqTyjsTb3tKHnd9eVRNtcl8rvOTRIARjxDh/ailiOlsfLLqyKvYO7FEzj04aI83 SfzMhLzz2+nngD33ki4zaAXkVYT4LEwy5yogV+7LBpjY3yHZ0mDhuk5LYG3ANmFvMB2szqVD5Von /xu+mqlL2QaUFny+/orhdPpdUv2Qw+ev0XwDUEsBAhQAFAAAAAgAh07iQGrwjPcUAQAAWwIAABMA AAAAAAAAAQAgAAAANRIAAFtDb250ZW50X1R5cGVzXS54bWxQSwECFAAKAAAAAACHTuJAAAAAAAAA AAAAAAAABgAAAAAAAAAAABAAAAD3DwAAX3JlbHMvUEsBAhQAFAAAAAgAh07iQIoUZjzRAAAAlAEA AAsAAAAAAAAAAQAgAAAAGxAAAF9yZWxzLy5yZWxzUEsBAhQACgAAAAAAh07iQAAAAAAAAAAAAAAA AAQAAAAAAAAAAAAQAAAAAAAAAGRycy9QSwECFAAKAAAAAACHTuJAAAAAAAAAAAAAAAAACgAAAAAA AAAAABAAAAAVEQAAZHJzL19yZWxzL1BLAQIUABQAAAAIAIdO4kAiVg7uwQAAAKUBAAAZAAAAAAAA AAEAIAAAAD0RAABkcnMvX3JlbHMvZTJvRG9jLnhtbC5yZWxzUEsBAhQAFAAAAAgAh07iQLVeH+/X AAAACAEAAA8AAAAAAAAAAQAgAAAAIgAAAGRycy9kb3ducmV2LnhtbFBLAQIUABQAAAAIAIdO4kAs uts3xQUAAHkPAAAOAAAAAAAAAAEAIAAAACYBAABkcnMvZTJvRG9jLnhtbFBLAQIUAAoAAAAAAIdO 4kAAAAAAAAAAAAAAAAAKAAAAAAAAAAAAEAAAABcHAABkcnMvbWVkaWEvUEsBAhQAFAAAAAgAh07i QAunjfyyAwAArQMAABQAAAAAAAAAAQAgAAAAPwcAAGRycy9tZWRpYS9pbWFnZTEucG5nUEsBAhQA FAAAAAgAh07iQNVSwh+iBAAABxUAABQAAAAAAAAAAQAgAAAAIwsAAGRycy9tZWRpYS9pbWFnZTIu c3ZnUEsFBgAAAAALAAsAlAIAAHoTAAAAAA== ">
                <o:lock v:ext="edit" aspectratio="f"/>
                <v:group id="_x0000_s1026" o:spid="_x0000_s1026" o:spt="203" style="position:absolute;left:5323;top:3881;height:436;width:9883;" coordorigin="3804,3856" coordsize="9883,436" o:gfxdata="UEsDBAoAAAAAAIdO4kAAAAAAAAAAAAAAAAAEAAAAZHJzL1BLAwQUAAAACACHTuJAdBOLTb0AAADb AAAADwAAAGRycy9kb3ducmV2LnhtbEWPQYvCMBSE78L+h/AEb5pWqUjXKCLr4kEE68Kyt0fzbIvN S2myrf57Iwgeh5n5hlmub6YWHbWusqwgnkQgiHOrKy4U/Jx34wUI55E11pZJwZ0crFcfgyWm2vZ8 oi7zhQgQdikqKL1vUildXpJBN7ENcfAutjXog2wLqVvsA9zUchpFc2mw4rBQYkPbkvJr9m8UfPfY b2bxV3e4Xrb3v3Ny/D3EpNRoGEefIDzd/Dv8au+1giSB55fwA+TqAV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dBOLTb0AAADbAAAADwAAAAAAAAABACAAAAAiAAAAZHJzL2Rvd25yZXYueG1s UEsBAhQAFAAAAAgAh07iQDMvBZ47AAAAOQAAABUAAAAAAAAAAQAgAAAADAEAAGRycy9ncm91cHNo YXBleG1sLnhtbFBLBQYAAAAABgAGAGABAADJAwAAAAA= ">
                  <o:lock v:ext="edit" aspectratio="f"/>
                  <v:shape id="圆角矩形 52" o:spid="_x0000_s1026" o:spt="7" type="#_x0000_t7" style="position:absolute;left:3804;top:3856;height:427;width:2086;mso-wrap-style:none;v-text-anchor:middle;" fillcolor="#1E386B [1604]" filled="t" stroked="f" coordsize="21600,21600" o:gfxdata="UEsDBAoAAAAAAIdO4kAAAAAAAAAAAAAAAAAEAAAAZHJzL1BLAwQUAAAACACHTuJAHI1J170AAADb AAAADwAAAGRycy9kb3ducmV2LnhtbEWPT4vCMBTE7wt+h/CEva2pwopU04KCrpfFv4ceH82zrTYv tclW99sbQfA4zMxvmFl6N7XoqHWVZQXDQQSCOLe64kLB8bD8moBwHlljbZkU/JODNOl9zDDW9sY7 6va+EAHCLkYFpfdNLKXLSzLoBrYhDt7JtgZ9kG0hdYu3ADe1HEXRWBqsOCyU2NCipPyy/zMKzufj Nes2v7q4rBrj5z/rbCszpT77w2gKwtPdv8Ov9lor+B7B80v4ATJ5AF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cjUnXvQAA ANsAAAAPAAAAAAAAAAEAIAAAACIAAABkcnMvZG93bnJldi54bWxQSwECFAAUAAAACACHTuJAMy8F njsAAAA5AAAAEAAAAAAAAAABACAAAAAMAQAAZHJzL3NoYXBleG1sLnhtbFBLBQYAAAAABgAGAFsB AAC2AwAAAAA= " adj="1105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9mm,0mm,0mm,0mm">
                      <w:txbxContent>
                        <w:p w14:paraId="3238F931">
                          <w:pPr>
                            <w:pStyle w:val="7"/>
                          </w:pPr>
                          <w:r>
                            <w:rPr>
                              <w:rFonts w:hint="eastAsia"/>
                            </w:rPr>
                            <w:t>教育背景</w:t>
                          </w:r>
                        </w:p>
                      </w:txbxContent>
                    </v:textbox>
                  </v:shape>
                  <v:line id="直接连接符 5" o:spid="_x0000_s1026" o:spt="20" style="position:absolute;left:3822;top:4292;height:0;width:9865;" filled="f" stroked="t" coordsize="21600,21600" o:gfxdata="UEsDBAoAAAAAAIdO4kAAAAAAAAAAAAAAAAAEAAAAZHJzL1BLAwQUAAAACACHTuJAlJYhZr4AAADb AAAADwAAAGRycy9kb3ducmV2LnhtbEWPQWvCQBCF7wX/wzKCl1I3Sik2unpQBKVeqtLzNDsmIdnZ kF2N5tc7h0JvM7w3732zWN1drW7UhtKzgck4AUWceVtybuB82r7NQIWIbLH2TAYeFGC1HLwsMLW+ 42+6HWOuJIRDigaKGJtU65AV5DCMfUMs2sW3DqOsba5ti52Eu1pPk+RDOyxZGgpsaF1QVh2vzkD9 brcH3b1m/eb36xN/+mrfN5Uxo+EkmYOKdI//5r/rnRV8gZVfZAC9fAJ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lJYhZr4A AADbAAAADwAAAAAAAAABACAAAAAiAAAAZHJzL2Rvd25yZXYueG1sUEsBAhQAFAAAAAgAh07iQDMv BZ47AAAAOQAAABAAAAAAAAAAAQAgAAAADQEAAGRycy9zaGFwZXhtbC54bWxQSwUGAAAAAAYABgBb AQAAtwMAAAAA ">
                    <v:fill on="f" focussize="0,0"/>
                    <v:stroke weight="1pt" color="#BFBFBF [2412]" miterlimit="8" joinstyle="miter"/>
                    <v:imagedata o:title=""/>
                    <o:lock v:ext="edit" aspectratio="f"/>
                  </v:line>
                  <v:shape id="https://img8.file.cache.docer.com/storage/official/image/2023/05/09/7bcfb808117335e959868a2389a251c8.png" o:spid="_x0000_s1026" o:spt="75" alt="eyJpZCI6NDQ1MDk4NCwicmVzb3VyY2Vfa2V5IjoiMTAifQ==" type="#_x0000_t75" style="position:absolute;left:4045;top:3897;height:340;width:340;" filled="f" o:preferrelative="t" stroked="f" coordsize="21600,21600" o:gfxdata="UEsDBAoAAAAAAIdO4kAAAAAAAAAAAAAAAAAEAAAAZHJzL1BLAwQUAAAACACHTuJA+j9ZvL8AAADb AAAADwAAAGRycy9kb3ducmV2LnhtbEWP0WrCQBRE3wv+w3KFvpS6SYsaUldBQbQvbU36AbfZaxLM 3g27q6b9+q5Q6OMwM2eYxWownbiQ861lBekkAUFcWd1yreCz3D5mIHxA1thZJgXf5GG1HN0tMNf2 yge6FKEWEcI+RwVNCH0upa8aMugntieO3tE6gyFKV0vt8BrhppNPSTKTBluOCw32tGmoOhVno6Dc z3evG/x5zqbvH+6tLNbp18Og1P04TV5ABBrCf/ivvdcKsjncvsQfIJe/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Po/Wby/ AAAA2wAAAA8AAAAAAAAAAQAgAAAAIgAAAGRycy9kb3ducmV2LnhtbFBLAQIUABQAAAAIAIdO4kAz LwWeOwAAADkAAAAQAAAAAAAAAAEAIAAAAA4BAABkcnMvc2hhcGV4bWwueG1sUEsFBgAAAAAGAAYA WwEAALgDAAAAAA== ">
                    <v:fill on="f" focussize="0,0"/>
                    <v:stroke on="f"/>
                    <v:imagedata r:id="rId8" o:title=""/>
                    <o:lock v:ext="edit" aspectratio="t"/>
                  </v:shape>
                </v:group>
                <v:shape id="_x0000_s1026" o:spid="_x0000_s1026" o:spt="202" type="#_x0000_t202" style="position:absolute;left:5333;top:4365;height:1567;width:10146;" fillcolor="#FFFFFF [3201]" filled="t" stroked="f" coordsize="21600,21600" o:gfxdata="UEsDBAoAAAAAAIdO4kAAAAAAAAAAAAAAAAAEAAAAZHJzL1BLAwQUAAAACACHTuJAyV9/JbkAAADa AAAADwAAAGRycy9kb3ducmV2LnhtbEWPS4vCMBSF94L/IdwBdzatA+JUYxcD4sCA4INZX5prW21u QpNp9d8bQXB5OI+PsypuphU9db6xrCBLUhDEpdUNVwpOx810AcIHZI2tZVJwJw/FejxaYa7twHvq D6EScYR9jgrqEFwupS9rMugT64ijd7adwRBlV0nd4RDHTStnaTqXBhuOhBodfddUXg//RsHwuV04 d8Hd328WIrwpMSOv1OQjS5cgAt3CO/xq/2gFX/C8Em+AXD8A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MlffyW5AAAA2gAA AA8AAAAAAAAAAQAgAAAAIgAAAGRycy9kb3ducmV2LnhtbFBLAQIUABQAAAAIAIdO4kAzLwWeOwAA ADkAAAAQAAAAAAAAAAEAIAAAAAgBAABkcnMvc2hhcGV4bWwueG1sUEsFBgAAAAAGAAYAWwEAALID AAAAAA== ">
                  <v:fill on="t" focussize="0,0"/>
                  <v:stroke on="f" weight="0.5pt"/>
                  <v:imagedata o:title=""/>
                  <o:lock v:ext="edit" aspectratio="f"/>
                  <v:textbox inset="2.54mm,1mm,2.54mm,1.27mm">
                    <w:txbxContent>
                      <w:p w14:paraId="4D901DF2">
                        <w:pPr>
                          <w:pStyle w:val="10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="0" w:beforeLines="0"/>
                          <w:textAlignment w:val="auto"/>
                        </w:pPr>
                        <w:r>
                          <w:rPr>
                            <w:rFonts w:hint="eastAsia"/>
                          </w:rPr>
                          <w:t>20XX.0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9</w:t>
                        </w:r>
                        <w:r>
                          <w:rPr>
                            <w:rFonts w:hint="eastAsia"/>
                          </w:rPr>
                          <w:t>-20XX.0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6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××××大学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rPr>
                            <w:rFonts w:hint="eastAsia"/>
                          </w:rPr>
                          <w:t>市场营销/本科</w:t>
                        </w:r>
                      </w:p>
                      <w:p w14:paraId="1288BF37">
                        <w:pPr>
                          <w:pStyle w:val="11"/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主修课程：</w:t>
                        </w:r>
                        <w:r>
                          <w:rPr>
                            <w:rFonts w:hint="eastAsia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国际市场营销、国际市场营销、市场调查与预测、大学心理学、商业心理学</w:t>
                        </w: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等</w:t>
                        </w:r>
                        <w:r>
                          <w:rPr>
                            <w:rFonts w:hint="eastAsia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  <w:p w14:paraId="3A038CBD">
                        <w:pPr>
                          <w:pStyle w:val="11"/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GPA：</w:t>
                        </w:r>
                        <w:r>
                          <w:rPr>
                            <w:rFonts w:hint="eastAsia"/>
                            <w:b/>
                            <w:bCs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3</w:t>
                        </w:r>
                        <w:r>
                          <w:rPr>
                            <w:rFonts w:hint="eastAsia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.62/4.0</w:t>
                        </w:r>
                      </w:p>
                      <w:p w14:paraId="76098232">
                        <w:pPr>
                          <w:pStyle w:val="11"/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荣誉奖项：</w:t>
                        </w:r>
                        <w:r>
                          <w:rPr>
                            <w:rFonts w:hint="eastAsia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××××××××××× 国家二等奖</w:t>
                        </w:r>
                      </w:p>
                      <w:p w14:paraId="46DCFF10"/>
                    </w:txbxContent>
                  </v:textbox>
                </v:shape>
              </v:group>
            </w:pict>
          </mc:Fallback>
        </mc:AlternateContent>
      </w:r>
    </w:p>
    <w:p w14:paraId="0FA9882F">
      <w:pPr>
        <w:pStyle w:val="8"/>
      </w:pPr>
    </w:p>
    <w:p w14:paraId="77A87E4A">
      <w:pPr>
        <w:pStyle w:val="8"/>
      </w:pPr>
    </w:p>
    <w:p w14:paraId="74AC6C60">
      <w:pPr>
        <w:pStyle w:val="8"/>
      </w:pPr>
      <w:r>
        <w:rPr>
          <w:sz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80010</wp:posOffset>
                </wp:positionV>
                <wp:extent cx="6435725" cy="1522095"/>
                <wp:effectExtent l="0" t="0" r="3175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725" cy="1522095"/>
                          <a:chOff x="3403" y="6139"/>
                          <a:chExt cx="10135" cy="2397"/>
                        </a:xfrm>
                      </wpg:grpSpPr>
                      <wpg:grpSp>
                        <wpg:cNvPr id="56" name="组合 56"/>
                        <wpg:cNvGrpSpPr/>
                        <wpg:grpSpPr>
                          <a:xfrm>
                            <a:off x="3403" y="6139"/>
                            <a:ext cx="9882" cy="458"/>
                            <a:chOff x="3804" y="6658"/>
                            <a:chExt cx="9882" cy="458"/>
                          </a:xfrm>
                        </wpg:grpSpPr>
                        <wpg:grpSp>
                          <wpg:cNvPr id="19" name="组合 19"/>
                          <wpg:cNvGrpSpPr/>
                          <wpg:grpSpPr>
                            <a:xfrm>
                              <a:off x="3804" y="6658"/>
                              <a:ext cx="9883" cy="459"/>
                              <a:chOff x="1472" y="4024"/>
                              <a:chExt cx="9883" cy="459"/>
                            </a:xfrm>
                          </wpg:grpSpPr>
                          <wps:wsp>
                            <wps:cNvPr id="20" name="圆角矩形 52"/>
                            <wps:cNvSpPr/>
                            <wps:spPr>
                              <a:xfrm>
                                <a:off x="1472" y="4024"/>
                                <a:ext cx="2086" cy="427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3856F2">
                                  <w:pPr>
                                    <w:pStyle w:val="7"/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实习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2400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1" name="直接连接符 5"/>
                            <wps:cNvCnPr/>
                            <wps:spPr>
                              <a:xfrm>
                                <a:off x="1490" y="4483"/>
                                <a:ext cx="98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84" name="https://img8.file.cache.docer.com/storage/official/image/2023/05/15/809d384acfe09a6fcc90edd56dcf14fe.png" descr="eyJpZCI6MjE1NTk1ODksInJlc291cmNlX2tleSI6IjEwIn0=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89" y="6724"/>
                              <a:ext cx="283" cy="28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1" name="文本框 11"/>
                        <wps:cNvSpPr txBox="1"/>
                        <wps:spPr>
                          <a:xfrm>
                            <a:off x="3405" y="6615"/>
                            <a:ext cx="10133" cy="19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3815AF">
                              <w:pPr>
                                <w:pStyle w:val="10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="0" w:beforeLines="0"/>
                                <w:textAlignment w:val="auto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20XX.0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</w:rPr>
                                <w:t>-20XX.0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8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××××有限</w:t>
                              </w:r>
                              <w:r>
                                <w:rPr>
                                  <w:rFonts w:hint="eastAsia"/>
                                </w:rPr>
                                <w:t>公司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×××实习生</w:t>
                              </w:r>
                            </w:p>
                            <w:p w14:paraId="37DABEE5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color w:val="404040" w:themeColor="text1" w:themeTint="BF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担任××××××××××××××××××××××××××××××××××××××。</w:t>
                              </w:r>
                            </w:p>
                            <w:p w14:paraId="40EE11B8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color w:val="404040" w:themeColor="text1" w:themeTint="BF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负责××××××××××××××××××××××××××××××××××××××。</w:t>
                              </w:r>
                            </w:p>
                            <w:p w14:paraId="494DED67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color w:val="404040" w:themeColor="text1" w:themeTint="BF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协助××××××××××××××××××××××××××××××××××××××。</w:t>
                              </w:r>
                            </w:p>
                            <w:p w14:paraId="2301FFB8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color w:val="404040" w:themeColor="text1" w:themeTint="BF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通过×××实习经历，提升了××××××××××××××能力。</w:t>
                              </w:r>
                            </w:p>
                            <w:p w14:paraId="6796E6A9"/>
                          </w:txbxContent>
                        </wps:txbx>
                        <wps:bodyPr rot="0" spcFirstLastPara="0" vertOverflow="overflow" horzOverflow="overflow" vert="horz" wrap="square" lIns="91440" tIns="3600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05pt;margin-top:6.3pt;height:119.85pt;width:506.75pt;z-index:251661312;mso-width-relative:page;mso-height-relative:page;" coordorigin="3403,6139" coordsize="10135,2397" o:gfxdata="UEsDBAoAAAAAAIdO4kAAAAAAAAAAAAAAAAAEAAAAZHJzL1BLAwQUAAAACACHTuJAIhOErtgAAAAJ AQAADwAAAGRycy9kb3ducmV2LnhtbE2PQWvDMAyF74P9B6PCbqvjlJSRxSmlbDuVwdrC2E2N1SQ0 tkPsJu2/n3rabpLe4+l7xepqOzHSEFrvNKh5AoJc5U3rag2H/fvzC4gQ0RnsvCMNNwqwKh8fCsyN n9wXjbtYCw5xIUcNTYx9LmWoGrIY5r4nx9rJDxYjr0MtzYATh9tOpkmylBZbxx8a7GnTUHXeXayG jwmn9UK9jdvzaXP72Wef31tFWj/NVPIKItI1/pnhjs/oUDLT0V+cCaLTkCo28jldgrjLicp4OrKQ pQuQZSH/Nyh/AVBLAwQUAAAACACHTuJARWgZbvMFAACwEAAADgAAAGRycy9lMm9Eb2MueG1szVhL bxxFEL4j8R9Gc7d3Xjs7s/I6sr12ZOQkFg4PcWv39OxO0jM9dPd6bRA3FDghxIELEQgkQEg5ckOI XxMnP4Oq7p71a60kDgRsebf6Md1VX72+8dqt45p7R0yqSjQjP1wNfI81VBRVMxn5793fWcl8T2nS FISLho38E6b8W+tvv7U2b4csElPBCyY9OKRRw3k78qdat8NeT9Epq4laFS1rYLEUsiYahnLSKySZ w+k170VBkPbmQhatFJQpBbNju+i7E+XLHCjKsqJsLOisZo22p0rGiQaT1LRqlb9utC1LRvW9slRM e3zkg6XafMIlIB/iZ299jQwnkrTTijoVyMuocMmmmlQNXLo4akw08WayunJUXVEplCj1KhV1zxpi EAErwuASNrelmLXGlslwPmkXoIOjLqF+42Pp3aN96VUFRELkew2pwePP/vj86ddfejAB6MzbyRA2 3ZbtQbsv3cTEjtDg41LW+A2meMcG15MFruxYexQm0yTuD6K+71FYC/tRFOR9izydgnvwuTgJYt+D 5TSM825t2z0fBmHsno7ifIDLve7mHiq40Gcx+Hex6qeXsIKJV8dqic0dYnmWgTsQrqSfdXB0UGVB YqFKz9Y6qK48+N8CFeaXgIKJGwB11eJzQEHcWKAWceOACpMBgIgYBlHSgXgOqIsPXgsUlDl1lnvq 9XLvYEpaZlJaYVq53IugHNnce/r40fNfv3n2w29P//zJ67sMNFsX6aeGCjJxSe4tsbeDKQoyCFkD U3Qxf8iwlUrfZqL2UBj5LZGEc8YFVMXa1DRytKe0zbluL96uBK+KnYpzM5CTwy0uvSMChTbcjrN0 0zzLZ/UdUdjpfgA/6AeAWtn9Vj5/EG+8ORajAWz1KIEGU0JhB7FuoUipZuJ7hE+gc1EtzQ2NQB3g VGvJmKipvc7oZ91eVxp6Fq/qkZ+hEp0WvAEF5m2HKEr6+PDYRKgaHoriBBwkhe0aqqU7FUC0R5Te B5BMsYNGqu/BR8kFqC2c5HtTIT9ZNo/7IYJg1ffm0HZGfgNd1vf4bgORFUcJKudpMwJBdsJhJzSz eksgxtClW2pE3Kd5J5ZS1B9Ai93Ai2CJNBSus3i5wZa2HRCaNGUbG2YbtKOW6L3moKV4OMLZiI2Z FmVlfI/YWEAcZJAU2B3eRHaAra4zfff76Vc/P//re/h89uQXz3QR1AFSaatx7anzZtchFr0pTHLA A+tBksU2MLr8yLPUNZguNLq+1kW8yw5egbcQnGuS4lw0vnIkm4BdmlCbO/h7JaEGmFEvSig04HWT wjoeM9c53Eiu766vtRUdwp/ruSBdqZEvZoXwlJ5JxBZPa472K4pFDgdndTKDxmcjAfmPAtpZ1ZNs taw4W6UEGOhqAbxSGm6ltJBkwizHqgiHrTiMgijuBf1e2O9lQV7EWUJoyYKcpCWlecCKop8WtAyT kq22WG0KpiikCzt5p/1oaze982A7vHv/YXhv/FDtNu9wGuUhre/yDyPN2cFuuvtge77bBCN0S6e8 NQXqU0X3BH2ovEZsTUkzYRuqBYaK+YbYXtxuhhdwOORV24UHyg5vUO4SG1yCNtCzF1BmTw5ZfciK kS93C1sAIDug8mO0Y54YOvtpno43tvpJuDLYHGysJPE4Xsk2B/lKPBincbyZJelO+BlGqjqaDOFv 80xRnLqi61Lm6tg1cuK0d/D+7Z7h1xc0NK0RGgloBtCZb6MriIgNKq0kfRfgBWhB1pJpOkURooW7 eWxE3YLB+wxidMY1fTYJMqA1yFUHHa/o6kgEhcW0WRTQp2dF6FIhkaCZSeilhcQoY683ImhzMeXe SOENF4X39NsvTh8/Of3xkQdzYJeruchJPH28KYDBL+avQQ3YLpRYRC0NHfvvUEN+73AL88gmww2B A4eeZxOOZlhCsGN+nFsubLOlOo37gXHJooiD+/4PFEF9PCNQGh1JyMMkgT5mOUKcGsJgeYJbsVwh gVcu2HZjvgCcy1KHf44tmHc1eJE1eeFeuvFN+fzYhPnZPxrW/wZQSwMECgAAAAAAh07iQAAAAAAA AAAAAAAAAAoAAABkcnMvbWVkaWEvUEsDBBQAAAAIAIdO4kDAVZds+gEAAPUBAAAUAAAAZHJzL21l ZGlhL2ltYWdlMS5wbmcB9QEK/olQTkcNChoKAAAADUlIRFIAAAArAAAAKwgGAAAA4V1xwAAAAAlw SFlzAAAh1QAAIdUBBJy0nQAAAadJREFUWIXtmbtKA0EUhr8TU6TzCl6qpNBKtLW2shUrO2v1AXwC QfAB7GwFyxRi76URsVXQQvBSKIIgRDD8FrsaFePuZmcMC/NVs+yc+f9hzwxnZqFAWNYASf3AIlDr JB4QcAXsmNlTB/EpVaQpSfdyw52kSZ9mzxwZ/eA0i37qzyipBlzGMbvAMtDMNNuIHmALWCBKiaqZ XacJLGcQ6aU1uQMze8hk8QuSDonMWjxuKkqdCnaDYNYXwawvTNI8sAZUEvpWgIm4fQs85tAdAkbj 9gXQSOjfANZN0hPQl0P4v3g0Seq2i5Q0C5WzwawvgllfBLO+CGZ9Ecz6olBmsxwY2/FMVGI+t3k/ CGyQXIIm4qLq2jezub86SDoGZnLqNMvAas5BPs/8kmaB4fjxBaibmYBNYCSnjrtSVlJFUvPHjcu0 MwHcLrDSL+O5WBPfBApDWdJKzjGuzawOvAIntA6CL8ANgKQFXOSsg5vAvUQV6ciBzpuLnBqXNEb7 fXYAqDrQcbLP/hfhdOuNwpktSs5SIroYKwLnpujHxhIOSjiPNIDtbpvIxDtrf6PfDV+fIAAAAABJ RU5ErkJgglBLAwQUAAAACACHTuJAMu3LxZAEAADLFQAAFAAAAGRycy9tZWRpYS9pbWFnZTIuc3Zn 7VjNbuM2EL73KQjlsgEiWZRISlpE2R8D7SVBC3RzXsgSZWvjSK6kxEmLPfYBeu47tA9QtG9ToPsW /Yaks3Z2222BnDZWEHqGnJ9vhjMU7eNnN5dLdq37oena3ONB6DHdll3VtPPcO3/1pZ96bBiLtiqW Xatz71YP3rOT4+F6zqDZDrm3GMfV08lkvV4H6zjo+vkkCsNwAgnPijy9WTbtxccEeZZlE7PqbWOI PDYrBv1N39XNEj7Hpr2FrdwDuFszrptqXOReJKXHFrqZL0bHXDd6/bIjURaySCr6906OK10PJ8eA oYv+q76oGt2OrKlyb70afohmqdBpUfhKa+GLaKb8WVwpX2dxLBSvZ3URv33+oiyhxF+HQRjuMEDG LTT6CIDoJkImARUfhh9WvS6qMz0uOrhcFZXH5g7EeduMyGE3e6PL8WV31VLiEcB7iVd90Q5111/m 3mUx9s3NE34U4s+Mh4htGLsV6+p60EgCMkS8X3bLrs+9A5Emopy5yW5VlM2IDHJvcl8vwFZk2X/X nuwm8x+TWxRlJcOk8qWItC9kNvNTEc78WhSyzBKZVEq/fT10y6Z6/rIoL+Y9JcGl+f7EQ6T6atD9 t0iE/ro9H/Sn8leb59P5w3bv5P1f9D7I3MRWJ43YFvcxZ6j9Ze616DrP0H5/Rc2gr3XbVSihYey7 C0wcoNvwbCZ81xsGEUn4tFNvugbtPYPy8k6Q5stilXvDd1dFT6m457RrR78uLpslSubPP3756/df 3/3847vffgIeWhqa7+Geo1stO94SvhalWsCJmVu73hTv8T0gYJcCf6uu2fhBu6BhFT2JaZstLkB/ 4zkKHXFIXfG4UnAU7oN2HfaZF/t+p+/O0se10wfmkIvdO2T7qDQn9OZ8f9E3d6e2O9jV/z3YbSd9 7ASOwyxKpTuAHePHYSCUUEd+lAUpl5wuM6tiXLg331W/fHJA97MHvUIc0k2zHLve13UNYlMVuJid sSwNJEuiGOOpZVIlAs6mjkl5kDLOI4xpphinCAx1ipEEaRbCnOSIziLFUmglljLGYBmzGy8yFbu0 5LA5ZWZe8SBiMoG0yohSCqOlT5mIU3i03JSJKA1ix4koNDRpO9pYhY5d2Y7QAjljIkkQthJJkMG9 gMPEcULFgKSkIHOWVhESZOmES5Mhx0UR9K12gn1Vzq6lT5lEyih4WkGQCIHCJ04KsgM0G8rYhYaZ V/AIeUsbJKS7wWutWuzAtRXJGYsTCUQ8EYjnFBGl8GW5KWLarOB6ACQ8jYHB0ZktA8vF2FIqilgm kNjluJGcujVrI1YS8tbPNoI7PJHAFkEnTgiP4eJQES0lVhwNy4q8mhXySpwtO8tNTTkmBhHKjVIS RxSwJcVWKSvH2Bq4x0VkmqqIKkeZ+rUVpcIYtWxrzdLYElOHlsOmoD4tTTVrdQ1lbEKaZjdAUPnb dGzm0TGYJ9yp6Z1NOLanNmEnnEpzl6PUE267ZlOnUkUbblLqttvQSKMtBeLoqjeZ76979N3icb0P 99e9z/YL3f6Ou7nN7Hv6sfxeQS8x+q315Iu/AV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CgAAAAAAh07iQAAAAAAAAAAAAAAAAAoA AABkcnMvX3JlbHMvUEsDBBQAAAAIAIdO4kAiVg7uwQAAAKUBAAAZAAAAZHJzL19yZWxzL2Uyb0Rv Yy54bWwucmVsc72QsWoDMQyG90LewWjv+e6GUkp8WUoha0gfQNg6n8lZNpYbmrePaZYGAt06SuL/ /g9td99xVWcqEhIbGLoeFLFNLrA38Hn8eH4FJRXZ4ZqYDFxIYDdtnrYHWrG2kCwhi2oUFgNLrflN a7ELRZQuZeJ2mVOJWNtYvM5oT+hJj33/ostvBkx3TLV3BsrejaCOl9ya/2aneQ6W3pP9isT1QYUO sXU3IBZP1UAkF/C2HDs5e9CPHYb/cRi6zD8O+u650xVQSwMEFAAAAAgAh07iQGrwjPcUAQAAWwIA ABMAAABbQ29udGVudF9UeXBlc10ueG1slZLLTsMwEEX3SPyD5S2KHbJACDXpgpQlIFQ+wLIniUX8 kMeE9u+x01aCqqVi6fGcO8ePxXJjRjJBQO1sTW9ZSQlY6ZS2fU3f10/FPSUYhVVidBZqugWky+b6 arHeekCSaIs1HWL0D5yjHMAIZM6DTTudC0bEtAw990J+iB54VZZ3XDobwcYi5gzaLFroxOcYyWqT yjsTb3tKHnd9eVRNtcl8rvOTRIARjxDh/ailiOlsfLLqyKvYO7FEzj04aI83SfzMhLzz2+nngD33 ki4zaAXkVYT4LEwy5yogV+7LBpjY3yHZ0mDhuk5LYG3ANmFvMB2szqVD5Von/xu+mqlL2QaUFny+ /orhdPpdUv2Qw+ev0XwDUEsBAhQAFAAAAAgAh07iQGrwjPcUAQAAWwIAABMAAAAAAAAAAQAgAAAA mhAAAFtDb250ZW50X1R5cGVzXS54bWxQSwECFAAKAAAAAACHTuJAAAAAAAAAAAAAAAAABgAAAAAA AAAAABAAAABcDgAAX3JlbHMvUEsBAhQAFAAAAAgAh07iQIoUZjzRAAAAlAEAAAsAAAAAAAAAAQAg AAAAgA4AAF9yZWxzLy5yZWxzUEsBAhQACgAAAAAAh07iQAAAAAAAAAAAAAAAAAQAAAAAAAAAAAAQ AAAAAAAAAGRycy9QSwECFAAKAAAAAACHTuJAAAAAAAAAAAAAAAAACgAAAAAAAAAAABAAAAB6DwAA ZHJzL19yZWxzL1BLAQIUABQAAAAIAIdO4kAiVg7uwQAAAKUBAAAZAAAAAAAAAAEAIAAAAKIPAABk cnMvX3JlbHMvZTJvRG9jLnhtbC5yZWxzUEsBAhQAFAAAAAgAh07iQCIThK7YAAAACQEAAA8AAAAA AAAAAQAgAAAAIgAAAGRycy9kb3ducmV2LnhtbFBLAQIUABQAAAAIAIdO4kBFaBlu8wUAALAQAAAO AAAAAAAAAAEAIAAAACcBAABkcnMvZTJvRG9jLnhtbFBLAQIUAAoAAAAAAIdO4kAAAAAAAAAAAAAA AAAKAAAAAAAAAAAAEAAAAEYHAABkcnMvbWVkaWEvUEsBAhQAFAAAAAgAh07iQMBVl2z6AQAA9QEA ABQAAAAAAAAAAQAgAAAAbgcAAGRycy9tZWRpYS9pbWFnZTEucG5nUEsBAhQAFAAAAAgAh07iQDLt y8WQBAAAyxUAABQAAAAAAAAAAQAgAAAAmgkAAGRycy9tZWRpYS9pbWFnZTIuc3ZnUEsFBgAAAAAL AAsAlAIAAN8RAAAAAA== ">
                <o:lock v:ext="edit" aspectratio="f"/>
                <v:group id="_x0000_s1026" o:spid="_x0000_s1026" o:spt="203" style="position:absolute;left:3403;top:6139;height:458;width:9882;" coordorigin="3804,6658" coordsize="9882,458" o:gfxdata="UEsDBAoAAAAAAIdO4kAAAAAAAAAAAAAAAAAEAAAAZHJzL1BLAwQUAAAACACHTuJAhMEVOr0AAADb AAAADwAAAGRycy9kb3ducmV2LnhtbEWPT4vCMBTE7wt+h/CEva1pFUWqqYio7EEWVgXx9mhe/2Dz UprY6rc3wsIeh5n5DbNcPUwtOmpdZVlBPIpAEGdWV1woOJ92X3MQziNrrC2Tgic5WKWDjyUm2vb8 S93RFyJA2CWooPS+SaR0WUkG3cg2xMHLbWvQB9kWUrfYB7ip5TiKZtJgxWGhxIY2JWW3490o2PfY ryfxtjvc8s3zepr+XA4xKfU5jKMFCE8P/x/+a39rBdMZvL+EHyDTF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hMEVOr0AAADbAAAADwAAAAAAAAABACAAAAAiAAAAZHJzL2Rvd25yZXYueG1s UEsBAhQAFAAAAAgAh07iQDMvBZ47AAAAOQAAABUAAAAAAAAAAQAgAAAADAEAAGRycy9ncm91cHNo YXBleG1sLnhtbFBLBQYAAAAABgAGAGABAADJAwAAAAA= ">
                  <o:lock v:ext="edit" aspectratio="f"/>
                  <v:group id="_x0000_s1026" o:spid="_x0000_s1026" o:spt="203" style="position:absolute;left:3804;top:6658;height:459;width:9883;" coordorigin="1472,4024" coordsize="9883,459" o:gfxdata="UEsDBAoAAAAAAIdO4kAAAAAAAAAAAAAAAAAEAAAAZHJzL1BLAwQUAAAACACHTuJAYzQ4iL0AAADb AAAADwAAAGRycy9kb3ducmV2LnhtbEVPTWvCQBC9C/0PyxR6azaxtGh0IyJt6UEKJoJ4G7JjEpKd Ddltov++Wyh4m8f7nPXmajox0uAaywqSKAZBXFrdcKXgWHw8L0A4j6yxs0wKbuRgkz3M1phqO/GB xtxXIoSwS1FB7X2fSunKmgy6yPbEgbvYwaAPcKikHnAK4aaT8zh+kwYbDg019rSrqWzzH6Pgc8Jp +5K8j/v2srudi9fv0z4hpZ4ek3gFwtPV38X/7i8d5i/h75dwgMx+AV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YzQ4iL0AAADbAAAADwAAAAAAAAABACAAAAAiAAAAZHJzL2Rvd25yZXYueG1s UEsBAhQAFAAAAAgAh07iQDMvBZ47AAAAOQAAABUAAAAAAAAAAQAgAAAADAEAAGRycy9ncm91cHNo YXBleG1sLnhtbFBLBQYAAAAABgAGAGABAADJAwAAAAA= ">
                    <o:lock v:ext="edit" aspectratio="f"/>
                    <v:shape id="圆角矩形 52" o:spid="_x0000_s1026" o:spt="7" type="#_x0000_t7" style="position:absolute;left:1472;top:4024;height:427;width:2086;mso-wrap-style:none;v-text-anchor:middle;" fillcolor="#1E386B [1604]" filled="t" stroked="f" coordsize="21600,21600" o:gfxdata="UEsDBAoAAAAAAIdO4kAAAAAAAAAAAAAAAAAEAAAAZHJzL1BLAwQUAAAACACHTuJA2xUBRrYAAADb AAAADwAAAGRycy9kb3ducmV2LnhtbEVPuwrCMBTdBf8hXMFNUx1EqlFQ8LGIz6Hjpbm21eamNrHq 35tBcDyc93T+NqVoqHaFZQWDfgSCOLW64EzB5bzqjUE4j6yxtEwKPuRgPmu3phhr++IjNSefiRDC LkYFufdVLKVLczLo+rYiDtzV1gZ9gHUmdY2vEG5KOYyikTRYcGjIsaJlTun99DQKbrfLI2n2O53d 15Xxi802OchEqW5nEE1AeHr7v/jn3moFw7A+fAk/QM6+UEsDBBQAAAAIAIdO4kAzLwWeOwAAADkA AAAQAAAAZHJzL3NoYXBleG1sLnhtbLOxr8jNUShLLSrOzM+zVTLUM1BSSM1Lzk/JzEu3VQoNcdO1 UFIoLknMS0nMyc9LtVWqTC1Wsrfj5QIAUEsDBAoAAAAAAIdO4kAAAAAAAAAAAAAAAAAGAAAAX3Jl bHMvUEsDBBQAAAAIAIdO4kDVXCYozAAAAI8BAAALAAAAX3JlbHMvLnJlbHOlkLFqAzEMhvdA38Fo 7/mSoZQQX7ZC1pBCV2Hr7kzOlrHMNXn7uJRCL2TLoEG/0PcJ7faXMKmZsniOBtZNC4qiZefjYODz 9PH6DkoKRocTRzJwJYF997LaHWnCUpdk9ElUpUQxMJaStlqLHSmgNJwo1knPOWCpbR50QnvGgfSm bd90/s+AbsFUB2cgH9wG1OmaqvmOHbzNLNyXxnLQ3PfePqJqGTHRV5gqBvNAxYDL8pvW05paoB+b 10+aHX/HI81L8U+Yaf7z6sUbuxtQSwMEFAAAAAgAh07iQFrjEWb3AAAA4gEAABMAAABbQ29udGVu dF9UeXBlc10ueG1slZFNT8QgEIbvJv4HMlfTUj0YY0r3YPWoRtcfMIFpS7YFwmDd/ffS/bgY18Qj zLzP+wTq1XYaxUyRrXcKrssKBDntjXW9go/1U3EHghM6g6N3pGBHDKvm8qJe7wKxyGnHCoaUwr2U rAeakEsfyOVJ5+OEKR9jLwPqDfYkb6rqVmrvErlUpIUBTd1Sh59jEo/bfH0wiTQyiIfD4tKlAEMY rcaUTeXszI+W4thQ5uR+hwcb+CprgPy1YZmcLzjmXvLTRGtIvGJMzzhlDWkiS+O/XKS5/BuyWE5c +K6zmso2cptjbzSfrM7RecBAGf1f/PuSO8Hl/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NsVAUa2AAAA2wAAAA8A AAAAAAAAAQAgAAAAIgAAAGRycy9kb3ducmV2LnhtbFBLAQIUABQAAAAIAIdO4kAzLwWeOwAAADkA AAAQAAAAAAAAAAEAIAAAAAUBAABkcnMvc2hhcGV4bWwueG1sUEsFBgAAAAAGAAYAWwEAAK8DAAAA AA== " adj="1105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9mm,0mm,0mm,0mm">
                        <w:txbxContent>
                          <w:p w14:paraId="333856F2">
                            <w:pPr>
                              <w:pStyle w:val="7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实习</w:t>
                            </w:r>
                            <w:r>
                              <w:rPr>
                                <w:rFonts w:hint="eastAsia"/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line id="直接连接符 5" o:spid="_x0000_s1026" o:spt="20" style="position:absolute;left:1490;top:4483;height:0;width:9865;" filled="f" stroked="t" coordsize="21600,21600" o:gfxdata="UEsDBAoAAAAAAIdO4kAAAAAAAAAAAAAAAAAEAAAAZHJzL1BLAwQUAAAACACHTuJAy8BCRr0AAADb AAAADwAAAGRycy9kb3ducmV2LnhtbEWPQYvCMBSE7wv+h/AEL4umlWXRavTgIijrZVU8P5tnW9q8 lCZrtb/eCILHYWa+YebLm6nElRpXWFYQjyIQxKnVBWcKjof1cALCeWSNlWVScCcHy0XvY46Jti3/ 0XXvMxEg7BJUkHtfJ1K6NCeDbmRr4uBdbGPQB9lkUjfYBrip5DiKvqXBgsNCjjWtckrL/b9RUH3p 9U62n2n3c/6d4qkrt11dKjXox9EMhKebf4df7Y1WMI7h+SX8ALl4AF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LwEJGvQAA ANsAAAAPAAAAAAAAAAEAIAAAACIAAABkcnMvZG93bnJldi54bWxQSwECFAAUAAAACACHTuJAMy8F njsAAAA5AAAAEAAAAAAAAAABACAAAAAMAQAAZHJzL3NoYXBleG1sLnhtbFBLBQYAAAAABgAGAFsB AAC2AwAAAAA= ">
                      <v:fill on="f" focussize="0,0"/>
                      <v:stroke weight="1pt" color="#BFBFBF [2412]" miterlimit="8" joinstyle="miter"/>
                      <v:imagedata o:title=""/>
                      <o:lock v:ext="edit" aspectratio="f"/>
                    </v:line>
                  </v:group>
                  <v:shape id="https://img8.file.cache.docer.com/storage/official/image/2023/05/15/809d384acfe09a6fcc90edd56dcf14fe.png" o:spid="_x0000_s1026" o:spt="75" alt="eyJpZCI6MjE1NTk1ODksInJlc291cmNlX2tleSI6IjEwIn0=" type="#_x0000_t75" style="position:absolute;left:4089;top:6724;height:283;width:283;" filled="f" o:preferrelative="t" stroked="f" coordsize="21600,21600" o:gfxdata="UEsDBAoAAAAAAIdO4kAAAAAAAAAAAAAAAAAEAAAAZHJzL1BLAwQUAAAACACHTuJAp8xzlr4AAADb AAAADwAAAGRycy9kb3ducmV2LnhtbEWPT2sCMRTE74LfIbxCL1KzFpFlNQoVBCn04FZWentuXndD Ny9LEv99eyMIPQ4z8xtmsbraTpzJB+NYwWScgSCunTbcKNh/b95yECEia+wck4IbBVgth4MFFtpd eEfnMjYiQTgUqKCNsS+kDHVLFsPY9cTJ+3XeYkzSN1J7vCS47eR7ls2kRcNpocWe1i3Vf+XJKjCm +5nmo/7r8/gxO+xKX1VrWyn1+jLJ5iAiXeN/+NneagX5FB5f0g+Qyzt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p8xzlr4A AADbAAAADwAAAAAAAAABACAAAAAiAAAAZHJzL2Rvd25yZXYueG1sUEsBAhQAFAAAAAgAh07iQDMv BZ47AAAAOQAAABAAAAAAAAAAAQAgAAAADQEAAGRycy9zaGFwZXhtbC54bWxQSwUGAAAAAAYABgBb AQAAtwMAAAAA ">
                    <v:fill on="f" focussize="0,0"/>
                    <v:stroke on="f"/>
                    <v:imagedata r:id="rId11" o:title=""/>
                    <o:lock v:ext="edit" aspectratio="t"/>
                  </v:shape>
                </v:group>
                <v:shape id="_x0000_s1026" o:spid="_x0000_s1026" o:spt="202" type="#_x0000_t202" style="position:absolute;left:3405;top:6615;height:1921;width:10133;" fillcolor="#FFFFFF [3201]" filled="t" stroked="f" coordsize="21600,21600" o:gfxdata="UEsDBAoAAAAAAIdO4kAAAAAAAAAAAAAAAAAEAAAAZHJzL1BLAwQUAAAACACHTuJA+gIAobkAAADb AAAADwAAAGRycy9kb3ducmV2LnhtbEWPzarCMBCF94LvEEZwp2kURKrRxQVREAR/cD00c9ve20xC E62+vREEdzOcM+c7s1w/bCPu1IbasQY1zkAQF87UXGq4nDejOYgQkQ02jknDkwKsV/3eEnPjOj7S /RRLkUI45KihitHnUoaiIoth7Dxx0n5dazGmtS2labFL4baRkyybSYs1J0KFnn4qKv5PN6uhm27n 3v/h4bpXMcHrAhUFrYcDlS1ARHrEr/lzvTOpvoL3L2kAuXoB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PoCAKG5AAAA2wAA AA8AAAAAAAAAAQAgAAAAIgAAAGRycy9kb3ducmV2LnhtbFBLAQIUABQAAAAIAIdO4kAzLwWeOwAA ADkAAAAQAAAAAAAAAAEAIAAAAAgBAABkcnMvc2hhcGV4bWwueG1sUEsFBgAAAAAGAAYAWwEAALID AAAAAA== ">
                  <v:fill on="t" focussize="0,0"/>
                  <v:stroke on="f" weight="0.5pt"/>
                  <v:imagedata o:title=""/>
                  <o:lock v:ext="edit" aspectratio="f"/>
                  <v:textbox inset="2.54mm,1mm,2.54mm,1.27mm">
                    <w:txbxContent>
                      <w:p w14:paraId="683815AF">
                        <w:pPr>
                          <w:pStyle w:val="10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="0" w:beforeLines="0"/>
                          <w:textAlignment w:val="auto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eastAsia"/>
                          </w:rPr>
                          <w:t>20XX.0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hint="eastAsia"/>
                          </w:rPr>
                          <w:t>-20XX.0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8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××××有限</w:t>
                        </w:r>
                        <w:r>
                          <w:rPr>
                            <w:rFonts w:hint="eastAsia"/>
                          </w:rPr>
                          <w:t>公司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×××实习生</w:t>
                        </w:r>
                      </w:p>
                      <w:p w14:paraId="37DABEE5">
                        <w:pPr>
                          <w:pStyle w:val="11"/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color w:val="404040" w:themeColor="text1" w:themeTint="BF"/>
                            <w:lang w:val="en-US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担任××××××××××××××××××××××××××××××××××××××。</w:t>
                        </w:r>
                      </w:p>
                      <w:p w14:paraId="40EE11B8">
                        <w:pPr>
                          <w:pStyle w:val="11"/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color w:val="404040" w:themeColor="text1" w:themeTint="BF"/>
                            <w:lang w:val="en-US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负责××××××××××××××××××××××××××××××××××××××。</w:t>
                        </w:r>
                      </w:p>
                      <w:p w14:paraId="494DED67">
                        <w:pPr>
                          <w:pStyle w:val="11"/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color w:val="404040" w:themeColor="text1" w:themeTint="BF"/>
                            <w:lang w:val="en-US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协助××××××××××××××××××××××××××××××××××××××。</w:t>
                        </w:r>
                      </w:p>
                      <w:p w14:paraId="2301FFB8">
                        <w:pPr>
                          <w:pStyle w:val="11"/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color w:val="404040" w:themeColor="text1" w:themeTint="BF"/>
                            <w:lang w:val="en-US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通过×××实习经历，提升了××××××××××××××能力。</w:t>
                        </w:r>
                      </w:p>
                      <w:p w14:paraId="6796E6A9"/>
                    </w:txbxContent>
                  </v:textbox>
                </v:shape>
              </v:group>
            </w:pict>
          </mc:Fallback>
        </mc:AlternateContent>
      </w:r>
    </w:p>
    <w:p w14:paraId="61792C47">
      <w:pPr>
        <w:pStyle w:val="11"/>
        <w:numPr>
          <w:numId w:val="0"/>
        </w:numPr>
        <w:ind w:leftChars="0"/>
        <w:rPr>
          <w:rFonts w:hint="eastAsia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C74A045">
      <w:pPr>
        <w:pStyle w:val="11"/>
        <w:numPr>
          <w:numId w:val="0"/>
        </w:numPr>
        <w:ind w:leftChars="0"/>
        <w:rPr>
          <w:rFonts w:hint="eastAsia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7A724B4">
      <w:pPr>
        <w:pStyle w:val="11"/>
        <w:numPr>
          <w:numId w:val="0"/>
        </w:numPr>
        <w:ind w:leftChars="0"/>
        <w:rPr>
          <w:rFonts w:hint="eastAsia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230D4AB">
      <w:pPr>
        <w:pStyle w:val="11"/>
        <w:numPr>
          <w:numId w:val="0"/>
        </w:numPr>
        <w:ind w:leftChars="0"/>
        <w:rPr>
          <w:rFonts w:hint="eastAsia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8A3FD5F">
      <w:pPr>
        <w:pStyle w:val="11"/>
        <w:numPr>
          <w:numId w:val="0"/>
        </w:numPr>
        <w:ind w:leftChars="0"/>
        <w:rPr>
          <w:rFonts w:hint="eastAsia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160655</wp:posOffset>
                </wp:positionV>
                <wp:extent cx="6434455" cy="2213610"/>
                <wp:effectExtent l="0" t="0" r="4445" b="571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4455" cy="2213610"/>
                          <a:chOff x="3366" y="8891"/>
                          <a:chExt cx="10133" cy="3486"/>
                        </a:xfrm>
                      </wpg:grpSpPr>
                      <wpg:grpSp>
                        <wpg:cNvPr id="34" name="组合 34"/>
                        <wpg:cNvGrpSpPr/>
                        <wpg:grpSpPr>
                          <a:xfrm>
                            <a:off x="3388" y="8891"/>
                            <a:ext cx="9882" cy="458"/>
                            <a:chOff x="3804" y="6658"/>
                            <a:chExt cx="9882" cy="458"/>
                          </a:xfrm>
                        </wpg:grpSpPr>
                        <wpg:grpSp>
                          <wpg:cNvPr id="38" name="组合 19"/>
                          <wpg:cNvGrpSpPr/>
                          <wpg:grpSpPr>
                            <a:xfrm>
                              <a:off x="3804" y="6658"/>
                              <a:ext cx="9883" cy="459"/>
                              <a:chOff x="1472" y="4024"/>
                              <a:chExt cx="9883" cy="459"/>
                            </a:xfrm>
                          </wpg:grpSpPr>
                          <wps:wsp>
                            <wps:cNvPr id="6" name="圆角矩形 52"/>
                            <wps:cNvSpPr/>
                            <wps:spPr>
                              <a:xfrm>
                                <a:off x="1472" y="4024"/>
                                <a:ext cx="2086" cy="427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C251D2">
                                  <w:pPr>
                                    <w:pStyle w:val="7"/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项目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2400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" name="直接连接符 5"/>
                            <wps:cNvCnPr/>
                            <wps:spPr>
                              <a:xfrm>
                                <a:off x="1490" y="4483"/>
                                <a:ext cx="98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8" name="https://img8.file.cache.docer.com/storage/official/image/2023/05/15/809d384acfe09a6fcc90edd56dcf14fe.png" descr="eyJpZCI6MjE1NTk1ODksInJlc291cmNlX2tleSI6IjEwIn0=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89" y="6724"/>
                              <a:ext cx="283" cy="28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0" name="文本框 40"/>
                        <wps:cNvSpPr txBox="1"/>
                        <wps:spPr>
                          <a:xfrm>
                            <a:off x="3366" y="9390"/>
                            <a:ext cx="10133" cy="29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A517FE">
                              <w:pPr>
                                <w:keepNext w:val="0"/>
                                <w:keepLines w:val="0"/>
                                <w:widowControl w:val="0"/>
                                <w:suppressLineNumbers w:val="0"/>
                                <w:snapToGrid w:val="0"/>
                                <w:spacing w:before="0" w:beforeAutospacing="0" w:after="0" w:afterAutospacing="0"/>
                                <w:ind w:left="0" w:right="0"/>
                                <w:jc w:val="both"/>
                                <w:rPr>
                                  <w:rFonts w:hint="eastAsia" w:ascii="思源黑体 CN Medium" w:hAnsi="思源黑体 CN Medium" w:eastAsia="思源黑体 CN Medium" w:cs="思源黑体 CN Medium"/>
                                  <w:b/>
                                  <w:bCs/>
                                  <w:color w:val="1E386B" w:themeColor="accent1" w:themeShade="80"/>
                                  <w:kern w:val="0"/>
                                  <w:sz w:val="22"/>
                                  <w:szCs w:val="22"/>
                                  <w:shd w:val="clear" w:color="auto" w:fill="FFFFFF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思源黑体 CN Medium" w:hAnsi="思源黑体 CN Medium" w:eastAsia="思源黑体 CN Medium" w:cs="思源黑体 CN Medium"/>
                                  <w:b/>
                                  <w:bCs/>
                                  <w:color w:val="1E386B" w:themeColor="accent1" w:themeShade="80"/>
                                  <w:kern w:val="0"/>
                                  <w:sz w:val="22"/>
                                  <w:szCs w:val="22"/>
                                  <w:shd w:val="clear" w:color="auto" w:fill="FFFFFF"/>
                                  <w:lang w:val="en-US" w:eastAsia="zh-CN" w:bidi="ar-SA"/>
                                </w:rPr>
                                <w:t>一、[项目名称] | [竞赛项目/个人项目]</w:t>
                              </w:r>
                            </w:p>
                            <w:p w14:paraId="46FEAEAE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项目背景：</w:t>
                              </w: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×××××××××××××××××××××××××××××××××××××××××××。</w:t>
                              </w:r>
                            </w:p>
                            <w:p w14:paraId="07448B2A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主要工作：</w:t>
                              </w:r>
                            </w:p>
                            <w:p w14:paraId="61D0FB3A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pacing w:line="340" w:lineRule="exact"/>
                                <w:ind w:left="840" w:leftChars="0" w:hanging="420" w:firstLineChars="0"/>
                                <w:textAlignment w:val="auto"/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负责×××××××××××××××××××××××××××。</w:t>
                              </w:r>
                            </w:p>
                            <w:p w14:paraId="42BA44AA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pacing w:line="340" w:lineRule="exact"/>
                                <w:ind w:left="840" w:leftChars="0" w:hanging="420" w:firstLineChars="0"/>
                                <w:textAlignment w:val="auto"/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设计×××××××××××××××××××××××××××。</w:t>
                              </w:r>
                            </w:p>
                            <w:p w14:paraId="105BE677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pacing w:line="340" w:lineRule="exact"/>
                                <w:ind w:left="840" w:leftChars="0" w:hanging="420" w:firstLineChars="0"/>
                                <w:textAlignment w:val="auto"/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实现×××××××××××××××××××××××××××。</w:t>
                              </w:r>
                            </w:p>
                            <w:p w14:paraId="619ED526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成果：完成×××××××××××××××××××××××，为团队整体任务提供×××××。</w:t>
                              </w:r>
                            </w:p>
                            <w:p w14:paraId="202481EB"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pacing w:line="340" w:lineRule="exact"/>
                                <w:textAlignment w:val="aut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3600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8pt;margin-top:12.65pt;height:174.3pt;width:506.65pt;z-index:251662336;mso-width-relative:page;mso-height-relative:page;" coordorigin="3366,8891" coordsize="10133,3486" o:gfxdata="UEsDBAoAAAAAAIdO4kAAAAAAAAAAAAAAAAAEAAAAZHJzL1BLAwQUAAAACACHTuJAGsl3/tkAAAAJ AQAADwAAAGRycy9kb3ducmV2LnhtbE2PQUvDQBSE74L/YXmCN7u7ja02ZlOkqKdSsBXE22vymoRm 34bsNmn/vduTHocZZr7JlmfbioF63zg2oCcKBHHhyoYrA1+794dnED4gl9g6JgMX8rDMb28yTEs3 8icN21CJWMI+RQN1CF0qpS9qsugnriOO3sH1FkOUfSXLHsdYbls5VWouLTYcF2rsaFVTcdyerIGP EcfXRL8N6+NhdfnZzTbfa03G3N9p9QIi0Dn8heGKH9Ehj0x7d+LSizbqeQwamM4SEFdb6ccFiL2B 5ClZgMwz+f9B/gtQSwMEFAAAAAgAh07iQJN+N0jxBQAArRAAAA4AAABkcnMvZTJvRG9jLnhtbM1Y W28bRRR+R+I/rPY99t683rXiVL4kUVDaRqRcxNt4dna97ezOMjOOHRBvqPCEEA+8UIFAAoTUR94Q 4tc06c/gzMyuL4nTGy2QKs7c58x3znfO5+7eWhTUOiNc5Kzs227LsS1SYpbkZda337t3sBPZlpCo TBBlJenb50TYt/befmt3XvWIx6aMJoRbcEgpevOqb0+lrHrttsBTUiDRYhUpYTJlvEASujxrJxzN 4fSCtj3HCdtzxpOKM0yEgNGxmbTrE/mLHMjSNMdkzPCsIKU0p3JCkYQniWleCXtPW5umBMu7aSqI tGjfhpdK/QmXQHuiPtt7u6iXcVRNc1ybgF7EhCtvKlBewqXLo8ZIImvG82tHFTnmTLBUtjAr2uYh GhF4hetcweaQs1ml35L15lm1BB0cdQX1Vz4W3zk74Vae9O3Ata0SFeDxyz8+f/L1lxYMADrzKuvB okNenVYnvB7ITE89eJHyQv2Fp1gLjev5EleykBaGwTDwg6DTsS0Mc57n+qFbI4+n4B61z/fD0LZg OopifS/q4el+vd91XN83u/0gCpVZ7ebmtjJwac+y82ax8oMrWMHAy2Pl+xFwbePNDWJxFHnmwUEn UkcrOBqoIgeuh21huJproLq28T8GCh64EVRu/CpAXX/xGlB1ZAQdffQaUG7QBRABqMDxtH/WYwqA 2tx4I1CQ5sSKe+Kfce90iiqiKS0UrWruQegblJ48evj0128uf/jtyZ8/WR3PYKVXLtknegKIuIV6 W57boOQ5wBrNvsDrqkOXj0W9igt5SFhhqUbfrhBHlBLKICkWOqWhs2MhzZ5mrbpdMJonBzmlusOz yYhy6wxBnnX3/Sgc6r10VtxmiRnuOPBTXy7Mem3IxkG0tOZwgteFpRZGUF9SyOvQLCrIUaLMbAvR DAoXllzfUDJlg2aIsm6MxNRcp49V16FekUsoWTQvIL0oIxoraAkGzKsGUdWSi8kC9qjmhCXn4B/O TNEQFT7I4YZjJOQJgKRzHdRReRc+UsrAbFa3bGvK+CfbxtV6CCCYta05VJ2+XUKRtS16VEJg+V6g jLOk7kGDN41J0yhnxYgpjKFIV1g31TpJm2bKWfEBVNiBugimUInhOoNX3RlJUwChRmMyGOhlUI0q JI/L0wqrwxVqJRvMJEtz7fsVIDVkwAkD0xsnR7chx+V3v1989fPTv76Hz8vHv1idNXqMyro4Nc5s 6sOyMrlBDHCobBAA83VcNPSIo7AuTk1kNFWtCfiaHDQHZylsbuDEWjC+dCDreN3Kp+GB+neNT11F qOfx6XVwwhABENNc0Y5fVd293SrHPfitKy60rmXI52tC2CVnXGGrTivPTnKscpzqrLLkspYo8SNA c+ZFFrXSnJIWRiA/WwmISq6FlZCMo4wYgZUjCktV13M8v+102m6nHTlx4kcBwilxYhSmGMcOSZJO mODUDVLSqlSuSYjAQBZy/k710egovH1/371z74F7d/xAHJXvUOzFLi7u0A89ScnpUXh0f39+VDp9 5ZXGdvMSyLM5Pmb4gbBKNpqiMiMDUYE8VWxT0G4u190NGCY0r5roUO0abjDuihTcAraRmc/Syxbv kWJCkr7NjxJDfyAH5H0V7IomWst+GofjwagTuDvdYXewE/hjfycaduMdvzsOfX8YBeGB+5kKVHGW 9eB3uDJUDV2zdatsraW1EsRh+/T9w7YW1xsW6sIINQwsA+j0X20rNBU2ymjB8bsAr+a5kJxIPFXD EC20HofFywmN9wpi5YwbqmzgRLFRX91GVDRpxGsUhWoon65y0JU8wsEyzeeteUQbY67XTbBGc6/W uf9S2g0gWxpRcvHtFxePHl/8+NCCMXiXqgXASqVILLkYMpDv9VeFG5PvUt7HPmRh7ZQGtTVx78XR c9TJs4F7lig50D+1WzZyrcnUod9xtEuWORzc938QCOLjGYLMWEuE2A2UY4xC8EMtF4xKqGeMUgg6 XU/571XVAiguIxxen1bQJQO+xWpe1N+41dfk9b4O89X/Muz9DVBLAwQKAAAAAACHTuJAAAAAAAAA AAAAAAAACgAAAGRycy9tZWRpYS9QSwMEFAAAAAgAh07iQMBVl2z6AQAA9QEAABQAAABkcnMvbWVk aWEvaW1hZ2UxLnBuZwH1AQr+iVBORw0KGgoAAAANSUhEUgAAACsAAAArCAYAAADhXXHAAAAACXBI WXMAACHVAAAh1QEEnLSdAAABp0lEQVRYhe2Zu0oDQRSGvxNTpPMKXqqk0Eq0tbayFSs7a/UBfAJB 8AHsbAXLFGLvpRGxVdBC8FIogiBEMPwWuxoV4+5mZwwL81Wz7Jz5/2HPDGdmoUBY1gBJ/cAiUOsk HhBwBeyY2VMH8SlVpClJ93LDnaRJn2bPHBn94DSLfurPKKkGXMYxu8Ay0Mw024geYAtYIEqJqpld pwksZxDppTW5AzN7yGTxC5IOicxaPG4qSp0KdoNg1hfBrC9M0jywBlQS+laAibh9Czzm0B0CRuP2 BdBI6N8A1k3SE9CXQ/i/eDRJ6raLlDQLlbPBrC+CWV8Es74IZn0RzPqiUGazHBjb8UxUYj63eT8I bJBcgibiouraN7O5vzpIOgZmcuo0y8BqzkE+z/ySZoHh+PEFqJuZgE1gJKeOu1JWUkVS88eNy7Qz AdwusNIv47lYE98ECkNZ0krOMa7NrA68Aie0DoIvwA2ApAVc5KyDm8C9RBXpyIHOm4ucGpc0Rvt9 dgCoOtBxss/+F+F0643CmS1KzlIiuhgrAuem6MfGEg5KOI80gO1um8jEO2t/o98NX58gAAAAAElF TkSuQmCCUEsDBBQAAAAIAIdO4kAy7cvFkAQAAMsVAAAUAAAAZHJzL21lZGlhL2ltYWdlMi5zdmft WM1u4zYQvvcpCOWyASJZlEhKWkTZHwPtJUELdHNeyBJla+NIrqTESYs99gF67ju0D1C0b1Og+xb9 hqSzdnbbbYGcNlYQeoacn2+GMxTt42c3l0t2rfuh6drc40HoMd2WXdW089w7f/Wln3psGIu2KpZd q3PvVg/es5Pj4XrOoNkOubcYx9XTyWS9XgfrOOj6+SQKw3ACCc+KPL1ZNu3FxwR5lmUTs+ptY4g8 NisG/U3f1c0SPsemvYWt3AO4WzOum2pc5F4kpccWupkvRsdcN3r9siNRFrJIKvr3To4rXQ8nx4Ch i/6rvqga3Y6sqXJvvRp+iGap0GlR+Epr4YtopvxZXClfZ3EsFK9ndRG/ff6iLKHEX4dBGO4wQMYt NPoIgOgmQiYBFR+GH1a9LqozPS46uFwVlcfmDsR524zIYTd7o8vxZXfVUuIRwHuJV33RDnXXX+be ZTH2zc0TfhTiz4yHiG0YuxXr6nrQSAIyRLxfdsuuz70DkSainLnJblWUzYgMcm9yXy/AVmTZf9ee 7CbzH5NbFGUlw6TypYi0L2Q281MRzvxaFLLMEplUSr99PXTLpnr+sigv5j0lwaX5/sRDpPpq0P23 SIT+uj0f9KfyV5vn0/nDdu/k/V/0PsjcxFYnjdgW9zFnqP1l7rXoOs/Qfn9FzaCvddtVKKFh7LsL TByg2/BsJnzXGwYRSfi0U2+6Bu09g/LyTpDmy2KVe8N3V0VPqbjntGtHvy4umyVK5s8/fvnr91/f /fzju99+Ah5aGprv4Z6jWy073hK+FqVawImZW7veFO/xPSBglwJ/q67Z+EG7oGEVPYlpmy0uQH/j OQodcUhd8bhScBTug3Yd9pkX+36n787Sx7XTB+aQi907ZPuoNCf05nx/0Td3p7Y72NX/PdhtJ33s BI7DLEqlO4Ad48dhIJRQR36UBSmXnC4zq2JcuDffVb98ckD3swe9QhzSTbMcu97XdQ1iUxW4mJ2x LA0kS6IY46llUiUCzqaOSXmQMs4jjGmmGKcIDHWKkQRpFsKc5IjOIsVSaCWWMsZgGbMbLzIVu7Tk sDllZl7xIGIygbTKiFIKo6VPmYhTeLTclIkoDWLHiSg0NGk72liFjl3ZjtACOWMiSRC2EkmQwb2A w8RxQsWApKQgc5ZWERJk6YRLkyHHRRH0rXaCfVXOrqVPmUTKKHhaQZAIgcInTgqyAzQbytiFhplX 8Ah5SxskpLvBa61a7MC1FckZixMJRDwRiOcUEaXwZbkpYtqs4HoAJDyNgcHRmS0Dy8XYUiqKWCaQ 2OW4kZy6NWsjVhLy1s82gjs8kcAWQSdOCI/h4lARLSVWHA3LiryaFfJKnC07y01NOSYGEcqNUhJH FLAlxVYpK8fYGrjHRWSaqogqR5n6tRWlwhi1bGvN0tgSU4eWw6agPi1NNWt1DWVsQppmN0BQ+dt0 bObRMZgn3KnpnU04tqc2YSecSnOXo9QTbrtmU6dSRRtuUuq229BIoy0F4uiqN5nvr3v03eJxvQ/3 173P9gvd/o67uc3se/qx/F5BLzH6rfXki78BUEsDBAoAAAAAAIdO4kAAAAAAAAAAAAAAAAAGAAAA X3JlbHMvUEsDBBQAAAAIAIdO4kCKFGY80QAAAJQBAAALAAAAX3JlbHMvLnJlbHOlkMFqwzAMhu+D vYPRfXGawxijTi+j0GvpHsDYimMaW0Yy2fr28w6DZfS2o36h7xP//vCZFrUiS6RsYNf1oDA78jEH A++X49MLKKk2e7tQRgM3FDiMjw/7My62tiOZYxHVKFkMzLWWV63FzZisdFQwt81EnGxtIwddrLva gHro+2fNvxkwbpjq5A3wyQ+gLrfSzH/YKTomoal2jpKmaYruHlUHtmWO7sg24Ru5RrMcsBrwLBoH alnXfgR9X7/7p97TRz7jutV+h4zrj1dvuhy/AFBLAwQKAAAAAACHTuJAAAAAAAAAAAAAAAAACgAA AGRycy9fcmVscy9QSwMEFAAAAAgAh07iQCJWDu7BAAAApQEAABkAAABkcnMvX3JlbHMvZTJvRG9j LnhtbC5yZWxzvZCxagMxDIb3Qt7BaO/57oZSSnxZSiFrSB9A2DqfyVk2lhuat49plgYC3TpK4v/+ D21333FVZyoSEhsYuh4UsU0usDfwefx4fgUlFdnhmpgMXEhgN22etgdasbaQLCGLahQWA0ut+U1r sQtFlC5l4naZU4lY21i8zmhP6EmPff+iy28GTHdMtXcGyt6NoI6X3Jr/Zqd5Dpbek/2KxPVBhQ6x dTcgFk/VQCQX8LYcOzl70I8dhv9xGLrMPw767rnTFVBLAwQUAAAACACHTuJAavCM9xQBAABbAgAA EwAAAFtDb250ZW50X1R5cGVzXS54bWyVkstOwzAQRfdI/IPlLYodskAINemClCUgVD7AsieJRfyQ x4T277HTVoKqpWLp8Zw7x4/FcmNGMkFA7WxNb1lJCVjplLZ9Td/XT8U9JRiFVWJ0Fmq6BaTL5vpq sd56QJJoizUdYvQPnKMcwAhkzoNNO50LRsS0DD33Qn6IHnhVlndcOhvBxiLmDNosWujE5xjJapPK OxNve0oed315VE21yXyu85NEgBGPEOH9qKWI6Wx8surIq9g7sUTOPThojzdJ/MyEvPPb6eeAPfeS LjNoBeRVhPgsTDLnKiBX7ssGmNjfIdnSYOG6TktgbcA2YW8wHazOpUPlWif/G76aqUvZBpQWfL7+ iuF0+l1S/ZDD56/RfANQSwECFAAUAAAACACHTuJAavCM9xQBAABbAgAAEwAAAAAAAAABACAAAACZ EAAAW0NvbnRlbnRfVHlwZXNdLnhtbFBLAQIUAAoAAAAAAIdO4kAAAAAAAAAAAAAAAAAGAAAAAAAA AAAAEAAAAFsOAABfcmVscy9QSwECFAAUAAAACACHTuJAihRmPNEAAACUAQAACwAAAAAAAAABACAA AAB/DgAAX3JlbHMvLnJlbHNQSwECFAAKAAAAAACHTuJAAAAAAAAAAAAAAAAABAAAAAAAAAAAABAA AAAAAAAAZHJzL1BLAQIUAAoAAAAAAIdO4kAAAAAAAAAAAAAAAAAKAAAAAAAAAAAAEAAAAHkPAABk cnMvX3JlbHMvUEsBAhQAFAAAAAgAh07iQCJWDu7BAAAApQEAABkAAAAAAAAAAQAgAAAAoQ8AAGRy cy9fcmVscy9lMm9Eb2MueG1sLnJlbHNQSwECFAAUAAAACACHTuJAGsl3/tkAAAAJAQAADwAAAAAA AAABACAAAAAiAAAAZHJzL2Rvd25yZXYueG1sUEsBAhQAFAAAAAgAh07iQJN+N0jxBQAArRAAAA4A AAAAAAAAAQAgAAAAKAEAAGRycy9lMm9Eb2MueG1sUEsBAhQACgAAAAAAh07iQAAAAAAAAAAAAAAA AAoAAAAAAAAAAAAQAAAARQcAAGRycy9tZWRpYS9QSwECFAAUAAAACACHTuJAwFWXbPoBAAD1AQAA FAAAAAAAAAABACAAAABtBwAAZHJzL21lZGlhL2ltYWdlMS5wbmdQSwECFAAUAAAACACHTuJAMu3L xZAEAADLFQAAFAAAAAAAAAABACAAAACZCQAAZHJzL21lZGlhL2ltYWdlMi5zdmdQSwUGAAAAAAsA CwCUAgAA3hEAAAAA ">
                <o:lock v:ext="edit" aspectratio="f"/>
                <v:group id="_x0000_s1026" o:spid="_x0000_s1026" o:spt="203" style="position:absolute;left:3388;top:8891;height:458;width:9882;" coordorigin="3804,6658" coordsize="9882,458" o:gfxdata="UEsDBAoAAAAAAIdO4kAAAAAAAAAAAAAAAAAEAAAAZHJzL1BLAwQUAAAACACHTuJAxoDLdr0AAADb AAAADwAAAGRycy9kb3ducmV2LnhtbEWPQYvCMBSE74L/ITzB25pWdxepRhFR2YMsbBXE26N5tsXm pTSx1X9vhAWPw8x8w8yXd1OJlhpXWlYQjyIQxJnVJecKjoftxxSE88gaK8uk4EEOlot+b46Jth3/ UZv6XAQIuwQVFN7XiZQuK8igG9maOHgX2xj0QTa51A12AW4qOY6ib2mw5LBQYE3rgrJrejMKdh12 q0m8affXy/pxPnz9nvYxKTUcxNEMhKe7f4f/2z9aweQTXl/CD5CLJ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xoDLdr0AAADbAAAADwAAAAAAAAABACAAAAAiAAAAZHJzL2Rvd25yZXYueG1s UEsBAhQAFAAAAAgAh07iQDMvBZ47AAAAOQAAABUAAAAAAAAAAQAgAAAADAEAAGRycy9ncm91cHNo YXBleG1sLnhtbFBLBQYAAAAABgAGAGABAADJAwAAAAA= ">
                  <o:lock v:ext="edit" aspectratio="f"/>
                  <v:group id="组合 19" o:spid="_x0000_s1026" o:spt="203" style="position:absolute;left:3804;top:6658;height:459;width:9883;" coordorigin="1472,4024" coordsize="9883,459" o:gfxdata="UEsDBAoAAAAAAIdO4kAAAAAAAAAAAAAAAAAEAAAAZHJzL1BLAwQUAAAACACHTuJAR83Bc7oAAADb AAAADwAAAGRycy9kb3ducmV2LnhtbEVPTYvCMBC9L/gfwgje1rSKy1JNRUTFgwirC+JtaMa2tJmU Jrb6781B8Ph434vlw9Sio9aVlhXE4wgEcWZ1ybmC//P2+xeE88gaa8uk4EkOlunga4GJtj3/UXfy uQgh7BJUUHjfJFK6rCCDbmwb4sDdbGvQB9jmUrfYh3BTy0kU/UiDJYeGAhtaF5RVp7tRsOuxX03j TXeobuvn9Tw7Xg4xKTUaxtEchKeH/4jf7r1WMA1jw5fwA2T6AlBLAwQUAAAACACHTuJAMy8FnjsA AAA5AAAAFQAAAGRycy9ncm91cHNoYXBleG1sLnhtbLOxr8jNUShLLSrOzM+zVTLUM1BSSM1Lzk/J zEu3VQoNcdO1UFIoLknMS0nMyc9LtVWqTC1Wsrfj5QIAUEsDBAoAAAAAAIdO4kAAAAAAAAAAAAAA AAAGAAAAX3JlbHMvUEsDBBQAAAAIAIdO4kAJLbcE0wAAAJkBAAALAAAAX3JlbHMvLnJlbHOlkEFL AzEQhe+C/yHM3c22BxFptjeh11rBa0hms8FNJszE1f57U0RwpTcPc5h5zPceb7f/TLNakCVSNrDp elCYHfmYg4GX09PdAyipNns7U0YDZxTYD7c3uyPOtrYnmWIR1ShZDEy1lketxU2YrHRUMDdlJE62 tpWDLta92YB62/f3mn8zYFgx1cEb4IPfgjqdS3P+w07RMQmNtXOUNI1jdNeoOjC9l+fJFnxNc2NZ DlgNeJZvSS5SC9m1AX09w+afGTx95CMua/fLkXH58dWrQocvUEsDBBQAAAAIAIdO4kBUfegn/gAA AOwBAAATAAAAW0NvbnRlbnRfVHlwZXNdLnhtbJWRy07DMBBF90j8g+UtShxYIISadEGAHSAoHzCy J4lFYlseN7R/z7iPDaJIXdoz954je7HcTKOYMZL1rpbXZSUFOu2NdX0tP1dPxZ0UlMAZGL3DWm6R 5LK5vFistgFJcNpRLYeUwr1SpAecgEof0PGk83GCxMfYqwD6C3pUN1V1q7R3CV0qUu6QzaLFDtZj Eo8bvt6bRBxJiof9YmbVEkIYrYbEpmp25helOBBKTu52aLCBrlhDqj8JeXIacMi98tNEa1C8QUwv MLGGMpGU8d8u4lz+X5ItJyp811mNZRup5dg7zkerU+199OtAAwTk/nMZzzn8kcNHjNr9VfMDUEsB AhQAFAAAAAgAh07iQFR96Cf+AAAA7AEAABMAAAAAAAAAAQAgAAAAlwIAAFtDb250ZW50X1R5cGVz XS54bWxQSwECFAAKAAAAAACHTuJAAAAAAAAAAAAAAAAABgAAAAAAAAAAABAAAAB3AQAAX3JlbHMv UEsBAhQAFAAAAAgAh07iQAkttwTTAAAAmQEAAAsAAAAAAAAAAQAgAAAAmwEAAF9yZWxzLy5yZWxz UEsBAhQACgAAAAAAh07iQAAAAAAAAAAAAAAAAAQAAAAAAAAAAAAQAAAAAAAAAGRycy9QSwECFAAU AAAACACHTuJAR83Bc7oAAADbAAAADwAAAAAAAAABACAAAAAiAAAAZHJzL2Rvd25yZXYueG1sUEsB AhQAFAAAAAgAh07iQDMvBZ47AAAAOQAAABUAAAAAAAAAAQAgAAAACQEAAGRycy9ncm91cHNoYXBl eG1sLnhtbFBLBQYAAAAABgAGAGABAADGAwAAAAA= ">
                    <o:lock v:ext="edit" aspectratio="f"/>
                    <v:shape id="圆角矩形 52" o:spid="_x0000_s1026" o:spt="7" type="#_x0000_t7" style="position:absolute;left:1472;top:4024;height:427;width:2086;mso-wrap-style:none;v-text-anchor:middle;" fillcolor="#1E386B [1604]" filled="t" stroked="f" coordsize="21600,21600" o:gfxdata="UEsDBAoAAAAAAIdO4kAAAAAAAAAAAAAAAAAEAAAAZHJzL1BLAwQUAAAACACHTuJAhuvBWLwAAADa AAAADwAAAGRycy9kb3ducmV2LnhtbEWPT2vCQBTE7wW/w/IEb3WTHqSkbgIK2lzE1nrI8ZF95u++ jdk12m/fLRR6HGbmN8w6e5heTDS6xrKCeBmBIC6tbrhScP7aPb+CcB5ZY2+ZFHyTgyydPa0x0fbO nzSdfCUChF2CCmrvh0RKV9Zk0C3tQBy8ix0N+iDHSuoR7wFuevkSRStpsOGwUONA25rK7nQzCtr2 fC2m40FX3X4wfvOeFx+yUGoxj6M3EJ4e/j/81861ghX8Xgk3QKY/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IbrwVi8AAAA 2gAAAA8AAAAAAAAAAQAgAAAAIgAAAGRycy9kb3ducmV2LnhtbFBLAQIUABQAAAAIAIdO4kAzLwWe OwAAADkAAAAQAAAAAAAAAAEAIAAAAAsBAABkcnMvc2hhcGV4bWwueG1sUEsFBgAAAAAGAAYAWwEA ALUDAAAAAA== " adj="1105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9mm,0mm,0mm,0mm">
                        <w:txbxContent>
                          <w:p w14:paraId="18C251D2">
                            <w:pPr>
                              <w:pStyle w:val="7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项目</w:t>
                            </w:r>
                            <w:r>
                              <w:rPr>
                                <w:rFonts w:hint="eastAsia"/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line id="直接连接符 5" o:spid="_x0000_s1026" o:spt="20" style="position:absolute;left:1490;top:4483;height:0;width:9865;" filled="f" stroked="t" coordsize="21600,21600" o:gfxdata="UEsDBAoAAAAAAIdO4kAAAAAAAAAAAAAAAAAEAAAAZHJzL1BLAwQUAAAACACHTuJAKWg/Qb4AAADa AAAADwAAAGRycy9kb3ducmV2LnhtbEWPQWvCQBSE70L/w/IKXorZKEXb1NWDErDUi7F4fs2+JiHZ tyG7Jja/vlsoeBxm5htmvb2ZRvTUucqygnkUgyDOra64UPB5TmcvIJxH1thYJgU/5GC7eZisMdF2 4BP1mS9EgLBLUEHpfZtI6fKSDLrItsTB+7adQR9kV0jd4RDgppGLOF5KgxWHhRJb2pWU19nVKGie dXqUw1M+7r8+XvEy1u9jWys1fZzHbyA83fw9/N8+aAUr+LsSboDc/AJ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KWg/Qb4A AADaAAAADwAAAAAAAAABACAAAAAiAAAAZHJzL2Rvd25yZXYueG1sUEsBAhQAFAAAAAgAh07iQDMv BZ47AAAAOQAAABAAAAAAAAAAAQAgAAAADQEAAGRycy9zaGFwZXhtbC54bWxQSwUGAAAAAAYABgBb AQAAtwMAAAAA ">
                      <v:fill on="f" focussize="0,0"/>
                      <v:stroke weight="1pt" color="#BFBFBF [2412]" miterlimit="8" joinstyle="miter"/>
                      <v:imagedata o:title=""/>
                      <o:lock v:ext="edit" aspectratio="f"/>
                    </v:line>
                  </v:group>
                  <v:shape id="https://img8.file.cache.docer.com/storage/official/image/2023/05/15/809d384acfe09a6fcc90edd56dcf14fe.png" o:spid="_x0000_s1026" o:spt="75" alt="eyJpZCI6MjE1NTk1ODksInJlc291cmNlX2tleSI6IjEwIn0=" type="#_x0000_t75" style="position:absolute;left:4089;top:6724;height:283;width:283;" filled="f" o:preferrelative="t" stroked="f" coordsize="21600,21600" o:gfxdata="UEsDBAoAAAAAAIdO4kAAAAAAAAAAAAAAAAAEAAAAZHJzL1BLAwQUAAAACACHTuJAnijR+bsAAADa AAAADwAAAGRycy9kb3ducmV2LnhtbEVPz2vCMBS+D/wfwhO8jJkqo0g1CgrCEDy0Gx27PZu3Nqx5 KUlmu/9+OQx2/Ph+7w6T7cWdfDCOFayWGQjixmnDrYK31/PTBkSIyBp7x6TghwIc9rOHHRbajVzS vYqtSCEcClTQxTgUUoamI4th6QbixH06bzEm6FupPY4p3PZynWW5tGg4NXQ40Kmj5qv6tgqM6T+e N4/D9XI75u9l5ev6ZGulFvNVtgURaYr/4j/3i1aQtqYr6QbI/S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nijR+bsAAADa AAAADwAAAAAAAAABACAAAAAiAAAAZHJzL2Rvd25yZXYueG1sUEsBAhQAFAAAAAgAh07iQDMvBZ47 AAAAOQAAABAAAAAAAAAAAQAgAAAACgEAAGRycy9zaGFwZXhtbC54bWxQSwUGAAAAAAYABgBbAQAA tAMAAAAA ">
                    <v:fill on="f" focussize="0,0"/>
                    <v:stroke on="f"/>
                    <v:imagedata r:id="rId11" o:title=""/>
                    <o:lock v:ext="edit" aspectratio="t"/>
                  </v:shape>
                </v:group>
                <v:shape id="_x0000_s1026" o:spid="_x0000_s1026" o:spt="202" type="#_x0000_t202" style="position:absolute;left:3366;top:9390;height:2987;width:10133;" fillcolor="#FFFFFF [3201]" filled="t" stroked="f" coordsize="21600,21600" o:gfxdata="UEsDBAoAAAAAAIdO4kAAAAAAAAAAAAAAAAAEAAAAZHJzL1BLAwQUAAAACACHTuJAhv2KJ7gAAADb AAAADwAAAGRycy9kb3ducmV2LnhtbEVPTWvCQBC9F/wPywi91U1aEYnZ5CBIC4WCtvQ8ZMckmp1d stvE/vvOQejx8b7L+uYGNdEYe88G8lUGirjxtufWwNfn4WkLKiZki4NnMvBLEepq8VBiYf3MR5pO qVUSwrFAA11KodA6Nh05jCsfiIU7+9FhEji22o44S7gb9HOWbbTDnqWhw0D7jprr6ccZmF9etyFc 8OP7PU9S3jeYUzTmcZlnO1CJbulffHe/WQNrWS9f5Afo6g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hv2KJ7gAAADbAAAA DwAAAAAAAAABACAAAAAiAAAAZHJzL2Rvd25yZXYueG1sUEsBAhQAFAAAAAgAh07iQDMvBZ47AAAA OQAAABAAAAAAAAAAAQAgAAAABwEAAGRycy9zaGFwZXhtbC54bWxQSwUGAAAAAAYABgBbAQAAsQMA AAAA ">
                  <v:fill on="t" focussize="0,0"/>
                  <v:stroke on="f" weight="0.5pt"/>
                  <v:imagedata o:title=""/>
                  <o:lock v:ext="edit" aspectratio="f"/>
                  <v:textbox inset="2.54mm,1mm,2.54mm,1.27mm">
                    <w:txbxContent>
                      <w:p w14:paraId="1DA517FE">
                        <w:pPr>
                          <w:keepNext w:val="0"/>
                          <w:keepLines w:val="0"/>
                          <w:widowControl w:val="0"/>
                          <w:suppressLineNumbers w:val="0"/>
                          <w:snapToGrid w:val="0"/>
                          <w:spacing w:before="0" w:beforeAutospacing="0" w:after="0" w:afterAutospacing="0"/>
                          <w:ind w:left="0" w:right="0"/>
                          <w:jc w:val="both"/>
                          <w:rPr>
                            <w:rFonts w:hint="eastAsia" w:ascii="思源黑体 CN Medium" w:hAnsi="思源黑体 CN Medium" w:eastAsia="思源黑体 CN Medium" w:cs="思源黑体 CN Medium"/>
                            <w:b/>
                            <w:bCs/>
                            <w:color w:val="1E386B" w:themeColor="accent1" w:themeShade="80"/>
                            <w:kern w:val="0"/>
                            <w:sz w:val="22"/>
                            <w:szCs w:val="22"/>
                            <w:shd w:val="clear" w:color="auto" w:fill="FFFFFF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思源黑体 CN Medium" w:hAnsi="思源黑体 CN Medium" w:eastAsia="思源黑体 CN Medium" w:cs="思源黑体 CN Medium"/>
                            <w:b/>
                            <w:bCs/>
                            <w:color w:val="1E386B" w:themeColor="accent1" w:themeShade="80"/>
                            <w:kern w:val="0"/>
                            <w:sz w:val="22"/>
                            <w:szCs w:val="22"/>
                            <w:shd w:val="clear" w:color="auto" w:fill="FFFFFF"/>
                            <w:lang w:val="en-US" w:eastAsia="zh-CN" w:bidi="ar-SA"/>
                          </w:rPr>
                          <w:t>一、[项目名称] | [竞赛项目/个人项目]</w:t>
                        </w:r>
                      </w:p>
                      <w:p w14:paraId="46FEAEAE">
                        <w:pPr>
                          <w:pStyle w:val="11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default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项目背景：</w:t>
                        </w: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×××××××××××××××××××××××××××××××××××××××××××。</w:t>
                        </w:r>
                      </w:p>
                      <w:p w14:paraId="07448B2A">
                        <w:pPr>
                          <w:pStyle w:val="11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b/>
                            <w:bCs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主要工作：</w:t>
                        </w:r>
                      </w:p>
                      <w:p w14:paraId="61D0FB3A">
                        <w:pPr>
                          <w:pStyle w:val="11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pacing w:line="340" w:lineRule="exact"/>
                          <w:ind w:left="840" w:leftChars="0" w:hanging="420" w:firstLineChars="0"/>
                          <w:textAlignment w:val="auto"/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负责×××××××××××××××××××××××××××。</w:t>
                        </w:r>
                      </w:p>
                      <w:p w14:paraId="42BA44AA">
                        <w:pPr>
                          <w:pStyle w:val="11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pacing w:line="340" w:lineRule="exact"/>
                          <w:ind w:left="840" w:leftChars="0" w:hanging="420" w:firstLineChars="0"/>
                          <w:textAlignment w:val="auto"/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设计×××××××××××××××××××××××××××。</w:t>
                        </w:r>
                      </w:p>
                      <w:p w14:paraId="105BE677">
                        <w:pPr>
                          <w:pStyle w:val="11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pacing w:line="340" w:lineRule="exact"/>
                          <w:ind w:left="840" w:leftChars="0" w:hanging="420" w:firstLineChars="0"/>
                          <w:textAlignment w:val="auto"/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实现×××××××××××××××××××××××××××。</w:t>
                        </w:r>
                      </w:p>
                      <w:p w14:paraId="619ED526">
                        <w:pPr>
                          <w:pStyle w:val="11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default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成果：完成×××××××××××××××××××××××，为团队整体任务提供×××××。</w:t>
                        </w:r>
                      </w:p>
                      <w:p w14:paraId="202481EB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bidi w:val="0"/>
                          <w:spacing w:line="340" w:lineRule="exact"/>
                          <w:textAlignment w:val="auto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2272857">
      <w:pPr>
        <w:pStyle w:val="11"/>
        <w:numPr>
          <w:numId w:val="0"/>
        </w:numPr>
        <w:ind w:leftChars="0"/>
        <w:rPr>
          <w:rFonts w:hint="eastAsia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49174A9">
      <w:pPr>
        <w:pStyle w:val="11"/>
        <w:numPr>
          <w:numId w:val="0"/>
        </w:numPr>
        <w:ind w:leftChars="0"/>
        <w:rPr>
          <w:rFonts w:hint="eastAsia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D03AD20">
      <w:pPr>
        <w:pStyle w:val="8"/>
      </w:pPr>
    </w:p>
    <w:p w14:paraId="5CD90516">
      <w:pPr>
        <w:pStyle w:val="8"/>
      </w:pPr>
    </w:p>
    <w:p w14:paraId="36B40E41">
      <w:pPr>
        <w:pStyle w:val="8"/>
      </w:pPr>
    </w:p>
    <w:p w14:paraId="528C8126">
      <w:pPr>
        <w:pStyle w:val="8"/>
      </w:pPr>
      <w:bookmarkStart w:id="0" w:name="_GoBack"/>
      <w:bookmarkEnd w:id="0"/>
      <w:r>
        <w:rPr>
          <w:sz w:val="3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153035</wp:posOffset>
                </wp:positionV>
                <wp:extent cx="6418580" cy="1734820"/>
                <wp:effectExtent l="0" t="0" r="1270" b="825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1734820"/>
                          <a:chOff x="3399" y="11868"/>
                          <a:chExt cx="10108" cy="2732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3403" y="11868"/>
                            <a:ext cx="9882" cy="458"/>
                            <a:chOff x="4972" y="11600"/>
                            <a:chExt cx="9882" cy="458"/>
                          </a:xfrm>
                        </wpg:grpSpPr>
                        <wpg:grpSp>
                          <wpg:cNvPr id="43" name="组合 19"/>
                          <wpg:cNvGrpSpPr/>
                          <wpg:grpSpPr>
                            <a:xfrm>
                              <a:off x="4972" y="11600"/>
                              <a:ext cx="9883" cy="459"/>
                              <a:chOff x="1472" y="4024"/>
                              <a:chExt cx="9883" cy="459"/>
                            </a:xfrm>
                          </wpg:grpSpPr>
                          <wps:wsp>
                            <wps:cNvPr id="26" name="圆角矩形 52"/>
                            <wps:cNvSpPr/>
                            <wps:spPr>
                              <a:xfrm>
                                <a:off x="1472" y="4024"/>
                                <a:ext cx="2086" cy="427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C3983C">
                                  <w:pPr>
                                    <w:pStyle w:val="7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个人技能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2400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7" name="直接连接符 5"/>
                            <wps:cNvCnPr/>
                            <wps:spPr>
                              <a:xfrm>
                                <a:off x="1490" y="4483"/>
                                <a:ext cx="98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30" name="图片 30" descr="eyJpZCI6MzY1ODk0MywicmVzb3VyY2Vfa2V5IjoiMTAifQ==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96DAC541-7B7A-43D3-8B79-37D633B846F1}">
                                  <asvg:svgBlip xmlns:asvg="http://schemas.microsoft.com/office/drawing/2016/SVG/main" r:embed="rId13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234" y="11684"/>
                              <a:ext cx="283" cy="28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5" name="文本框 45"/>
                        <wps:cNvSpPr txBox="1"/>
                        <wps:spPr>
                          <a:xfrm>
                            <a:off x="3399" y="12400"/>
                            <a:ext cx="10108" cy="2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B9FBFF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b w:val="0"/>
                                  <w:bCs w:val="0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熟练掌握××××××××具备××××××××开发经验，能够进行××××××××××。</w:t>
                              </w:r>
                            </w:p>
                            <w:p w14:paraId="2E948DC5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b w:val="0"/>
                                  <w:bCs w:val="0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掌握×××××××××××，熟悉×××××××××××的应用。</w:t>
                              </w:r>
                            </w:p>
                            <w:p w14:paraId="36697B68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b w:val="0"/>
                                  <w:bCs w:val="0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具备×××××××××××应用能力，掌握×××××××××××。</w:t>
                              </w:r>
                            </w:p>
                            <w:p w14:paraId="2C1EF49D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b w:val="0"/>
                                  <w:bCs w:val="0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熟悉×××××××××××基础，具备×××××××××××开发经验。</w:t>
                              </w:r>
                            </w:p>
                            <w:p w14:paraId="72BF17F1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b w:val="0"/>
                                  <w:bCs w:val="0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通过大学英语六级（CET-6），具备</w:t>
                              </w: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×××××××××××的能力。</w:t>
                              </w:r>
                            </w:p>
                            <w:p w14:paraId="3CD55E64">
                              <w:pPr>
                                <w:pStyle w:val="11"/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pacing w:line="34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eastAsia"/>
                                  <w:b w:val="0"/>
                                  <w:bCs w:val="0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具备科研论文撰写与项目报告排版能力，能清晰表达技术方案与研究成果。</w:t>
                              </w:r>
                            </w:p>
                            <w:p w14:paraId="1D0975AC"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overflowPunct/>
                                <w:topLinePunct w:val="0"/>
                                <w:bidi w:val="0"/>
                                <w:spacing w:line="340" w:lineRule="exact"/>
                                <w:textAlignment w:val="aut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3600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12.05pt;height:136.6pt;width:505.4pt;z-index:251663360;mso-width-relative:page;mso-height-relative:page;" coordorigin="3399,11868" coordsize="10108,2732" o:gfxdata="UEsDBAoAAAAAAIdO4kAAAAAAAAAAAAAAAAAEAAAAZHJzL1BLAwQUAAAACACHTuJA+FKhxNoAAAAJ AQAADwAAAGRycy9kb3ducmV2LnhtbE2PQU/DMAyF70j8h8hI3FiSdYxRmk5oAk4TEhsS2s1rvbZa 41RN1m7/nuwEJ8t+T8/fy5Zn24qBet84NqAnCgRx4cqGKwPf2/eHBQgfkEtsHZOBC3lY5rc3Gaal G/mLhk2oRAxhn6KBOoQuldIXNVn0E9cRR+3geoshrn0lyx7HGG5bOVVqLi02HD/U2NGqpuK4OVkD HyOOr4l+G9bHw+qy2z5+/qw1GXN/p9ULiEDn8GeGK35Ehzwy7d2JSy9aA9N5NMYx0yCustLJDMQ+ Xp6fEpB5Jv83yH8BUEsDBBQAAAAIAIdO4kAEPnZqqAUAAEsQAAAOAAAAZHJzL2Uyb0RvYy54bWzN WEtvI0UQviPxH1pzz9rz8HhsxVn5sYmCEjaQJWi5tdsz9rAz00N3O3YWcUO7cEGIA5ddgUAChLRH bgj4NUn2Z1DV3WPHicO+gUR2+jVV1V/VV1WTzZvzPCPHsZApLzqOe6PukLhgfJQW447zwZ3tjcgh UtFiRDNexB3nJJbOza2339qcle3Y4xOejWJBQEgh27Oy40yUKtu1mmSTOKfyBi/jAjYTLnKqYCrG tZGgM5CeZzWvXg9rMy5GpeAslhJWB2bTsRLF8wjkSZKyeMDZNI8LZaSKOKMKriQnaSmdLW1tksRM 3U4SGSuSdRy4qdLfoATGQ/yubW3S9ljQcpIyawJ9HhMu3SmnaQFKF6IGVFEyFekVUXnKBJc8UTcY z2vmIhoRuIVbv4TNjuDTUt9l3J6NywXo4KhLqL+0WPbu8YEg6ajjBOD3gubg8fPfPz/9+gsCC4DO rBy34dCOKA/LA2EXxmaGF54nIse/cBUy17ieLHCN54owWAwDN2pEADmDPbfpB5FnkWcTcA8+5/ut lkNw241CrZi22eSWFeACNmAePu41fQ/tqlWqa2jhwqDF5A2D5V0GSxv1gmD5Qd2/fOkKs1YUgQ68 cdBY4GHBClpN2NNghfUFkhVYV578j6GCK67Eldt6ibhad+ULUIEOA5WWjaFjoXIDC1VQ9wLUezGs AKnVB69FClKdXPJPvhr/Die0jDWtJVLL8s8LK5xOHz94+ss359//evrHj6RhA0sfXVBQtiWwcQ3/ 1ty3gsmrR6BCw+Q1VyhE26WQaifmOcFBxympoFkWZxwyY67zGj3ek8rQrjqL2iXP0tF2mmV6IsbD fibIMYVk697yo7Cnn82m+T4fmeVGHX6scmnOay6vCMoKMgMJXhOOEkahyCSQ3GGYl5CoZDF2CM3G UL2YElpDwdEG7V20bkDlxKjTYo3b81RB3crSvONEaERlRVaAAbOyQhRHaj6cgzAcDvnoBBwkuKkc smTbKWjYo1IdAEg64UExVbfhK8k4mM3tyCETLu6vW8fzEEGw65AZlJ6OU0CldUi2W0Bk+V6AxhGl ZzAQ1WBYDYpp3ueIMVTqkukhnlNZNUwEzz+EMttFRbBFCwbqDF520lemCkKhZnG3q49BSSqp2isO S4bC0acF704VT1Lt+yUgFjIghYHpzbOjWbHj/NFvZ1/99PSv7+D7/MnPpIHuRcuASv3ClqjKm1WR WNQnN2gBHphVA+C+jpiKH60obBh+VKFR1bYq4i07shS8heBcQ4oL0fjCkawDdi2hetv4e4VQTWTU swj1OkhhmACIabJozy9L79ZmmbI2fGzZhdGVHPnszhCeUlOB2KK04vggZZjkcLLMkz74z9ST00d/ nn/5kODCKJYM4jk+eaf8qL8b7t+/694e3Kvvn8xSlh/dH/pHJ3e9o4R6R43dj3m6f6ebJu91Oohb Jd3oglSYsj3O7klS8P6EFuO4K0toI5EQePnV43q6YugwS8vKfzi2gIBxl1q2NXBAD/WMvpaIdpwP 41HHEbsjw1AIX0jNGI4YyLrn/LQVDrr9RuBuNHvN7kbgD/yNqNdsbfjNQej7vSgIt93PMJTk8bgN n97SUFy6Yuva9tK2wNi4hrXDo52aboJXLKw6NbAMoNMWalthiNig0VKJWLEJDhPI4e8D1AjzhQ2N 8RJWdMA1xa/h+UHVF0W22lfs9qpSjwOj4Rp6CzBB02wtvbU1Rr8egjmaErYH/ZfSYQCZypDg7NuH Z4+fnP3wgMAa3MtmQuwUiJr3OPTWOnBx/RrYlr03lh4UYmIJW/eLnTe8vb0Kcv/ULWzrHyt9JQea DBr6jbr2ySK3QoT8Hyq3/GRKIWPZ2t1ygwCykSndPvTmMDHl2+6YEh40mvACRF66jEMrZCr66yvi OpXDO6amnn0fxpfYi3Md58v/AWz9DVBLAwQKAAAAAACHTuJAAAAAAAAAAAAAAAAACgAAAGRycy9t ZWRpYS9QSwMEFAAAAAgAh07iQLiXNl9oBAAAYwQAABQAAABkcnMvbWVkaWEvaW1hZ2UxLnBuZwFj BJz7iVBORw0KGgoAAAANSUhEUgAAACsAAAArCAYAAADhXXHAAAAACXBIWXMAACHVAAAh1QEEnLSd AAAEFUlEQVRYhc2ZXYhWRRjH/7Pr2toq5brbW8lCYbiZRQR96bZpBgt9IGFeBF1EF1GBgRFREIYY RhCFpkW1GFopFLEFYdkGBUYhlNiHhbFWF6nbRRlqX9br+XUx59jscD7mnLPr9r/bmef5P7+ZM+/M ObNGp1DADEnTUrqOGGOO1zW/FngaeBRYArTU8LocOEy6PgM668J2AT85pnuBRRV8rsgBTbQbmFUX +BYgckz/AVaUyL8K+LUANNEeoKsu8CueaQTcHZj7SSBoos9rAQMzgYOe6d/A1QG5u0rCAnwJdKeZ 3QgsCCh6E2OXA8DHEwQL8BXQ8M1eA/YBaVuKH/u9ZxgBl00QLMDXwNmJV4ukBZJ6JT1eUHSxpPO8 ZiPphqJB1tBFkj4AzkkgmvEomkB/VhYwlDH6V/OqYfdof/mU1T7gXAF/Oo37gY6Uguc7g/L1VtH0 AI+NB/AUSd9Jmh/7zpG0DnjOq3evpNYMll+KYI0xq4BI0irZpVNFFwjYWHPEm0KrUW9JNJMTps4j ioDVOYDd2B2nEf/9SMV6zcRwuAZsArwmBfQs7H4J8A3xrxp4uALwSdhe4Mg4AK91QA3wqRdjf9W2 /8GSwE13FhYCo+MA/ITjeT3wmxfzLTA77n+gBPD7/mObCawGRjyTE9jzeneg8ZOO53UpwCNAT9y/ MgB4mLwTFpgFXALMB86I204H3gmAjYCnHK9FwDGn/wRwu9N/Xw7wDqBdqrDnAVMlbZW0PCB8vTFm ZZzXL2m7pA5J9xhjBj3f5ZLmefnHJT1jjPmrLKdr3Aq8FDDDABsAE+f1AXdULlwD2ADrch6fq2cT 4EkVsCYQ+Pn/C3DoFvTiKQcGeoCPgDlO211kv5m52kTFT/oqu0FD0k5JcyUdkLTEGDMS990maYuk qQU2myW9LKlfUkPSMUl7JL1rjDlalikLtBP4wpupA8BcJ+Zm4I+AGU7TUeybWVtd0Blkf08dBC50 YhfHhavqQ2B6VdBpsUGeDgHznJwrgZ9rAL9ZBbQN2B5g/jsw4OVeHA+iqsIPEOxJ9XqA6WGgL8Nj aQ3YUeC0EFBD2JE6Clya4/NCDViAZYnXlBze9ZLuLBjTD5IGjDH7c2IGMtqRtELSj05bq6SNkmY7 bX2ShjLdgbUUn0h7id/6c3zayD4ohjNy+rH3aIm25hXowH4v5WkXAZe/QHvGoCNgYU7eQ07sYFZc EtyIZy51RiixBzL2MjrRjoIcA7wdx94fUsT9Mk30BiG/zrE+21Jgc6+c4rxO7EVgb2ihbv47XgeB rFuZPI9rUpZCBCwNyO0pW6wr6FHke2xOmd1D1P0fwkQI+6GZdl2/bbLZUoV9ERrylkQE3DrZbJnC Hr/vYd8lwJ6AZ042V66AFuylSntozr89ZWkc7tQlAgAAAABJRU5ErkJgglBLAwQUAAAACACHTuJA X73v2OYEAABOGAAAFAAAAGRycy9tZWRpYS9pbWFnZTIuc3Zn7VjLbtw2FN33Kwh5EwMRh+9H4HGa DNBubLRA63Ugj6Sx6rE0lWSPnaLLfkDX/Yf2A4r2bwo0f9HDGWnGj9hKgKCL2DI80qF4ycPLey5J 7b28PJuTi6xuiqocR5yyiGTltEqLcjaOjr7/KnYRadqkTJN5VWbj6Cpropf7e83FjMCybMbRSdsu XoxGy+WSLiWt6tlIMMZGqBGtq7y4nBfl6fsqcu/9aPU2us5BROQ4abJv6yov5uizLcortDWOQO5q 9bss0vZkHAmtI3KSFbOTtgMXRbZ8XYWqhBGhTfiP9vfSLG/290AjS+qv6yQtsrIlRTqOlovmp6l1 7Nh7Fx8b7mOVJyb22TSNWSp84kTCjWU/v2mqeZF++Wo6hSl/wyhjNwD48TXBcKPgdSngTxDGbYWb RZ0l6WHWnlToeJGkEZl1VI7KooUnz5us/m6RTLNvyqMmA+2mrRakyvMmw/gw+IDjaTWv6nG0o5xV 0+OusIJZ0cI5PBrdsgOHD7Ub3fTQvR5LZcITbllsc34cK5772PvExyLnQqW5yKeS9x57nUxPZ3V1 Xqad124X/P+ey1fXx3vuAbs7nhutQy78YkK624wgoOfjqISUotVzXJ+HCM8usrJKERFNW1enKNiB hHD1BXEX8Ku5DDXiMFM/VAU0ewzj+aZiKJ8mi3HU/Hie1CGIbnValW2cJ2fFHMHyz9+///vXH+9+ ++Xdn7+CT3jVFG/RPYcE17C9CvzKqj5L0MmqbNkJTm35fULCnQviaxFN2jopmxwcxtFZ0tbF5TPo z4TLPmfhb4uol+FC0fphN+jhcbngOXsadKewzzzYn2Z6k0sf10zvrJKc7NaQ66lylaH7/P6qLjZZ u0vs5mMT+1pJdzOwokJbzVf5t3+OBVVCavlcU+a8tLtYfhZJe9Ite+f1/NlO2HF90v3Dbtg7Ttuq jrM8x0MfEthkHRLBqFOCEymoBDEyIcKBm7FEeqqw6RvEE8Il1d5qogXWFOMH8YRYKoxCH8pQY5QY xAd3eB4SaahQUhBuKWdKgznGYLj2oa7x3A1iWHjqDNNEWOq0kYN4QpSk2FfCK5hSDPVheHCH5CFR ga7mBEuyYxwb6kDcUa+dvVb2ISWwUwgnr4mi2ngB+gN4a8E5tVJikjuL+zAGDG7cYcAGewhhBvGE aEO5kWpjMYQnxGDCHNoWnGonzSDeWoTQE1ZuLO7DB+/xO+ZCUG0NkVCjYDbEPpoLJRyxxYUdxLCA A41XhCP2cNraWHjKpBPAcLSWnhgqtXBBXxyvhIN7qLXacMI1VZxfDwgOTTqBaPCO+7UNzLnwpG8V /B7EW02idcnZVpP34a0m+xq9Ru/D6IO6EEOoqJXRA3ASohsHXwW5hQFKRP61ko4mnCK1hqg9tUEZ 8I3mjPdyC2HqJYJRU5yuXJinlR8wb9JaEaSEhiRXRHEqPIJwCMMCc84tcpGizjJEQ489lcpDIl2e 6bMbLDq5IrA1V7wPI+2oZEgNvcK1xcQacAIXY5HlVNfiEIaFotKhb6QXbyG+IQxHMWqFwLg7iyG8 lanmlCspN7K9D8PCUm8sxmuhErOFEqnMEq0RBxhvv26gPuQlEeG9vnrHwMNChHZuyu+2HsPBZDR7 OpyEk/Dj2r09HU4+288PTyeyfvv9pOnH8nUtLGLhc//+F/8BUEsDBAoAAAAAAIdO4kAAAAAAAAAA AAAAAAAGAAAAX3JlbHMvUEsDBBQAAAAIAIdO4kCKFGY80QAAAJQBAAALAAAAX3JlbHMvLnJlbHOl kMFqwzAMhu+DvYPRfXGawxijTi+j0GvpHsDYimMaW0Yy2fr28w6DZfS2o36h7xP//vCZFrUiS6Rs YNf1oDA78jEHA++X49MLKKk2e7tQRgM3FDiMjw/7My62tiOZYxHVKFkMzLWWV63FzZisdFQwt81E nGxtIwddrLvagHro+2fNvxkwbpjq5A3wyQ+gLrfSzH/YKTomoal2jpKmaYruHlUHtmWO7sg24Ru5 RrMcsBrwLBoHalnXfgR9X7/7p97TRz7jutV+h4zrj1dvuhy/AFBLAwQKAAAAAACHTuJAAAAAAAAA AAAAAAAACgAAAGRycy9fcmVscy9QSwMEFAAAAAgAh07iQCJWDu7BAAAApQEAABkAAABkcnMvX3Jl bHMvZTJvRG9jLnhtbC5yZWxzvZCxagMxDIb3Qt7BaO/57oZSSnxZSiFrSB9A2DqfyVk2lhuat49p lgYC3TpK4v/+D21333FVZyoSEhsYuh4UsU0usDfwefx4fgUlFdnhmpgMXEhgN22etgdasbaQLCGL ahQWA0ut+U1rsQtFlC5l4naZU4lY21i8zmhP6EmPff+iy28GTHdMtXcGyt6NoI6X3Jr/Zqd5Dpbe k/2KxPVBhQ6xdTcgFk/VQCQX8LYcOzl70I8dhv9xGLrMPw767rnTFVBLAwQUAAAACACHTuJAavCM 9xQBAABbAgAAEwAAAFtDb250ZW50X1R5cGVzXS54bWyVkstOwzAQRfdI/IPlLYodskAINemClCUg VD7AsieJRfyQx4T277HTVoKqpWLp8Zw7x4/FcmNGMkFA7WxNb1lJCVjplLZ9Td/XT8U9JRiFVWJ0 Fmq6BaTL5vpqsd56QJJoizUdYvQPnKMcwAhkzoNNO50LRsS0DD33Qn6IHnhVlndcOhvBxiLmDNos WujE5xjJapPKOxNve0oed315VE21yXyu85NEgBGPEOH9qKWI6Wx8surIq9g7sUTOPThojzdJ/MyE vPPb6eeAPfeSLjNoBeRVhPgsTDLnKiBX7ssGmNjfIdnSYOG6TktgbcA2YW8wHazOpUPlWif/G76a qUvZBpQWfL7+iuF0+l1S/ZDD56/RfANQSwECFAAUAAAACACHTuJAavCM9xQBAABbAgAAEwAAAAAA AAABACAAAAAVEwAAW0NvbnRlbnRfVHlwZXNdLnhtbFBLAQIUAAoAAAAAAIdO4kAAAAAAAAAAAAAA AAAGAAAAAAAAAAAAEAAAANcQAABfcmVscy9QSwECFAAUAAAACACHTuJAihRmPNEAAACUAQAACwAA AAAAAAABACAAAAD7EAAAX3JlbHMvLnJlbHNQSwECFAAKAAAAAACHTuJAAAAAAAAAAAAAAAAABAAA AAAAAAAAABAAAAAAAAAAZHJzL1BLAQIUAAoAAAAAAIdO4kAAAAAAAAAAAAAAAAAKAAAAAAAAAAAA EAAAAPURAABkcnMvX3JlbHMvUEsBAhQAFAAAAAgAh07iQCJWDu7BAAAApQEAABkAAAAAAAAAAQAg AAAAHRIAAGRycy9fcmVscy9lMm9Eb2MueG1sLnJlbHNQSwECFAAUAAAACACHTuJA+FKhxNoAAAAJ AQAADwAAAAAAAAABACAAAAAiAAAAZHJzL2Rvd25yZXYueG1sUEsBAhQAFAAAAAgAh07iQAQ+dmqo BQAASxAAAA4AAAAAAAAAAQAgAAAAKQEAAGRycy9lMm9Eb2MueG1sUEsBAhQACgAAAAAAh07iQAAA AAAAAAAAAAAAAAoAAAAAAAAAAAAQAAAA/QYAAGRycy9tZWRpYS9QSwECFAAUAAAACACHTuJAuJc2 X2gEAABjBAAAFAAAAAAAAAABACAAAAAlBwAAZHJzL21lZGlhL2ltYWdlMS5wbmdQSwECFAAUAAAA CACHTuJAX73v2OYEAABOGAAAFAAAAAAAAAABACAAAAC/CwAAZHJzL21lZGlhL2ltYWdlMi5zdmdQ SwUGAAAAAAsACwCUAgAAWhQAAAAA ">
                <o:lock v:ext="edit" aspectratio="f"/>
                <v:group id="_x0000_s1026" o:spid="_x0000_s1026" o:spt="203" style="position:absolute;left:3403;top:11868;height:458;width:9882;" coordorigin="4972,11600" coordsize="9882,458" o:gfxdata="UEsDBAoAAAAAAIdO4kAAAAAAAAAAAAAAAAAEAAAAZHJzL1BLAwQUAAAACACHTuJAfiOF5L8AAADb AAAADwAAAGRycy9kb3ducmV2LnhtbEWPzWrDMBCE74G+g9hCb4ls54fiRjElNCUHU4hTKL0t1sY2 sVbGUu347atCIcdhZr5httnNtGKg3jWWFcSLCARxaXXDlYLP82H+DMJ5ZI2tZVIwkYNs9zDbYqrt yCcaCl+JAGGXooLa+y6V0pU1GXQL2xEH72J7gz7IvpK6xzHATSuTKNpIgw2HhRo72tdUXosfo+B9 xPF1Gb8N+fWyn77P64+vPCalnh7j6AWEp5u/h//bR61glcDfl/AD5O4XUEsDBBQAAAAIAIdO4kAz LwWeOwAAADkAAAAVAAAAZHJzL2dyb3Vwc2hhcGV4bWwueG1ss7GvyM1RKEstKs7Mz7NVMtQzUFJI zUvOT8nMS7dVCg1x07VQUiguScxLSczJz0u1VapMLVayt+PlAgBQSwMECgAAAAAAh07iQAAAAAAA AAAAAAAAAAYAAABfcmVscy9QSwMEFAAAAAgAh07iQAkttwTTAAAAmQEAAAsAAABfcmVscy8ucmVs c6WQQUsDMRCF74L/IczdzbYHEWm2N6HXWsFrSGazwU0mzMTV/ntTRHClNw9zmHnM9x5vt/9Ms1qQ JVI2sOl6UJgd+ZiDgZfT090DKKk2eztTRgNnFNgPtze7I862tieZYhHVKFkMTLWWR63FTZisdFQw N2UkTra2lYMu1r3ZgHrb9/eafzNgWDHVwRvgg9+COp1Lc/7DTtExCY21c5Q0jWN016g6ML2X58kW fE1zY1kOWA14lm9JLlIL2bUBfT3D5p8ZPH3kIy5r98uRcfnx1atChy9QSwMEFAAAAAgAh07iQFR9 6Cf+AAAA7AEAABMAAABbQ29udGVudF9UeXBlc10ueG1slZHLTsMwEEX3SPyD5S1KHFgghJp0QYAd ICgfMLIniUViWx43tH/PuI8Nokhd2jP3niN7sdxMo5gxkvWultdlJQU67Y11fS0/V0/FnRSUwBkY vcNabpHksrm8WKy2AUlw2lEth5TCvVKkB5yASh/Q8aTzcYLEx9irAPoLelQ3VXWrtHcJXSpS7pDN osUO1mMSjxu+3ptEHEmKh/1iZtUSQhithsSmanbmF6U4EEpO7nZosIGuWEOqPwl5chpwyL3y00Rr ULxBTC8wsYYykZTx3y7iXP5fki0nKnzXWY1lG6nl2DvOR6tT7X3060ADBOT+cxnPOfyRw0eM2v1V 8wNQSwECFAAUAAAACACHTuJAVH3oJ/4AAADsAQAAEwAAAAAAAAABACAAAACcAgAAW0NvbnRlbnRf VHlwZXNdLnhtbFBLAQIUAAoAAAAAAIdO4kAAAAAAAAAAAAAAAAAGAAAAAAAAAAAAEAAAAHwBAABf cmVscy9QSwECFAAUAAAACACHTuJACS23BNMAAACZAQAACwAAAAAAAAABACAAAACgAQAAX3JlbHMv LnJlbHNQSwECFAAKAAAAAACHTuJAAAAAAAAAAAAAAAAABAAAAAAAAAAAABAAAAAAAAAAZHJzL1BL AQIUABQAAAAIAIdO4kB+I4XkvwAAANsAAAAPAAAAAAAAAAEAIAAAACIAAABkcnMvZG93bnJldi54 bWxQSwECFAAUAAAACACHTuJAMy8FnjsAAAA5AAAAFQAAAAAAAAABACAAAAAOAQAAZHJzL2dyb3Vw c2hhcGV4bWwueG1sUEsFBgAAAAAGAAYAYAEAAMsDAAAAAA== ">
                  <o:lock v:ext="edit" aspectratio="f"/>
                  <v:group id="组合 19" o:spid="_x0000_s1026" o:spt="203" style="position:absolute;left:4972;top:11600;height:459;width:9883;" coordorigin="1472,4024" coordsize="9883,459" o:gfxdata="UEsDBAoAAAAAAIdO4kAAAAAAAAAAAAAAAAAEAAAAZHJzL1BLAwQUAAAACACHTuJAEW8gf70AAADb AAAADwAAAGRycy9kb3ducmV2LnhtbEWPQYvCMBSE74L/ITzB25pWdxepRhFR2YMsbBXE26N5tsXm pTSx1X9vhAWPw8x8w8yXd1OJlhpXWlYQjyIQxJnVJecKjoftxxSE88gaK8uk4EEOlot+b46Jth3/ UZv6XAQIuwQVFN7XiZQuK8igG9maOHgX2xj0QTa51A12AW4qOY6ib2mw5LBQYE3rgrJrejMKdh12 q0m8affXy/pxPnz9nvYxKTUcxNEMhKe7f4f/2z9awecEXl/CD5CLJ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EW8gf70AAADbAAAADwAAAAAAAAABACAAAAAiAAAAZHJzL2Rvd25yZXYueG1s UEsBAhQAFAAAAAgAh07iQDMvBZ47AAAAOQAAABUAAAAAAAAAAQAgAAAADAEAAGRycy9ncm91cHNo YXBleG1sLnhtbFBLBQYAAAAABgAGAGABAADJAwAAAAA= ">
                    <o:lock v:ext="edit" aspectratio="f"/>
                    <v:shape id="圆角矩形 52" o:spid="_x0000_s1026" o:spt="7" type="#_x0000_t7" style="position:absolute;left:1472;top:4024;height:427;width:2086;mso-wrap-style:none;v-text-anchor:middle;" fillcolor="#1E386B [1604]" filled="t" stroked="f" coordsize="21600,21600" o:gfxdata="UEsDBAoAAAAAAIdO4kAAAAAAAAAAAAAAAAAEAAAAZHJzL1BLAwQUAAAACACHTuJAO7A8qbwAAADb AAAADwAAAGRycy9kb3ducmV2LnhtbEWPS4sCMRCE7wv+h9CCtzWjB5HRKCj4uIiuephjM2nnmc44 iaP+e7OwsMeiqr6i5suXqUVHrSssKxgNIxDEqdUFZwqul833FITzyBpry6TgTQ6Wi97XHGNtn/xD 3dlnIkDYxagg976JpXRpTgbd0DbEwbvZ1qAPss2kbvEZ4KaW4yiaSIMFh4UcG1rnlFbnh1FQltd7 0h0POqu2jfGr3T45yUSpQX8UzUB4evn/8F97rxWMJ/D7JfwAufgA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DuwPKm8AAAA 2wAAAA8AAAAAAAAAAQAgAAAAIgAAAGRycy9kb3ducmV2LnhtbFBLAQIUABQAAAAIAIdO4kAzLwWe OwAAADkAAAAQAAAAAAAAAAEAIAAAAAsBAABkcnMvc2hhcGV4bWwueG1sUEsFBgAAAAAGAAYAWwEA ALUDAAAAAA== " adj="1105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9mm,0mm,0mm,0mm">
                        <w:txbxContent>
                          <w:p w14:paraId="39C3983C">
                            <w:pPr>
                              <w:pStyle w:val="7"/>
                            </w:pPr>
                            <w:r>
                              <w:rPr>
                                <w:rFonts w:hint="eastAsia"/>
                              </w:rPr>
                              <w:t>个人技能</w:t>
                            </w:r>
                          </w:p>
                        </w:txbxContent>
                      </v:textbox>
                    </v:shape>
                    <v:line id="直接连接符 5" o:spid="_x0000_s1026" o:spt="20" style="position:absolute;left:1490;top:4483;height:0;width:9865;" filled="f" stroked="t" coordsize="21600,21600" o:gfxdata="UEsDBAoAAAAAAIdO4kAAAAAAAAAAAAAAAAAEAAAAZHJzL1BLAwQUAAAACACHTuJAK2V/qb4AAADb AAAADwAAAGRycy9kb3ducmV2LnhtbEWPQWvCQBSE74X+h+UJvRSzUYra1NVDi1DRi1F6fs0+k5Ds 27C7NZpf3xUKPQ4z8w2zXF9NKy7kfG1ZwSRJQRAXVtdcKjgdN+MFCB+QNbaWScGNPKxXjw9LzLTt +UCXPJQiQthnqKAKocuk9EVFBn1iO+Lona0zGKJ0pdQO+wg3rZym6UwarDkuVNjRe0VFk/8YBe2L 3uxl/1wMH9+7V/wamu3QNUo9jSbpG4hA1/Af/mt/agXTOdy/xB8gV7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K2V/qb4A AADbAAAADwAAAAAAAAABACAAAAAiAAAAZHJzL2Rvd25yZXYueG1sUEsBAhQAFAAAAAgAh07iQDMv BZ47AAAAOQAAABAAAAAAAAAAAQAgAAAADQEAAGRycy9zaGFwZXhtbC54bWxQSwUGAAAAAAYABgBb AQAAtwMAAAAA ">
                      <v:fill on="f" focussize="0,0"/>
                      <v:stroke weight="1pt" color="#BFBFBF [2412]" miterlimit="8" joinstyle="miter"/>
                      <v:imagedata o:title=""/>
                      <o:lock v:ext="edit" aspectratio="f"/>
                    </v:line>
                  </v:group>
                  <v:shape id="_x0000_s1026" o:spid="_x0000_s1026" o:spt="75" alt="eyJpZCI6MzY1ODk0MywicmVzb3VyY2Vfa2V5IjoiMTAifQ==" type="#_x0000_t75" style="position:absolute;left:5234;top:11684;height:283;width:283;" filled="f" o:preferrelative="t" stroked="f" coordsize="21600,21600" o:gfxdata="UEsDBAoAAAAAAIdO4kAAAAAAAAAAAAAAAAAEAAAAZHJzL1BLAwQUAAAACACHTuJAml9ph7oAAADb AAAADwAAAGRycy9kb3ducmV2LnhtbEVPS2sCMRC+C/0PYQq9SE2sILI1ehAKPYhQH4i36WbcXXYz WTKpj3/fHASPH997vrz5Tl0oShPYwnhkQBGXwTVcWdjvvt5noCQhO+wCk4U7CSwXL4M5Fi5c+Ycu 21SpHMJSoIU6pb7QWsqaPMoo9MSZO4foMWUYK+0iXnO47/SHMVPtseHcUGNPq5rKdvvnLbRSyv2w OpzCZshy/o2tPq6NtW+vY/MJKtEtPcUP97ezMMnr85f8A/TiH1BLAwQUAAAACACHTuJAMy8FnjsA AAA5AAAAEAAAAGRycy9zaGFwZXhtbC54bWyzsa/IzVEoSy0qzszPs1Uy1DNQUkjNS85PycxLt1UK DXHTtVBSKC5JzEtJzMnPS7VVqkwtVrK34+UCAFBLAwQKAAAAAACHTuJAAAAAAAAAAAAAAAAABgAA AF9yZWxzL1BLAwQUAAAACACHTuJA1VwmKMwAAACPAQAACwAAAF9yZWxzLy5yZWxzpZCxagMxDIb3 QN/BaO/5kqGUEF+2QtaQQldh6+5MzpaxzDV5+7iUQi9ky6BBv9D3Ce32lzCpmbJ4jgbWTQuKomXn 42Dg8/Tx+g5KCkaHE0cycCWBffey2h1pwlKXZPRJVKVEMTCWkrZaix0poDScKNZJzzlgqW0edEJ7 xoH0pm3fdP7PgG7BVAdnIB/cBtTpmqr5jh28zSzcl8Zy0Nz33j6iahkx0VeYKgbzQMWAy/Kb1tOa WqAfm9dPmh1/xyPNS/FPmGn+8+rFG7sbUEsDBBQAAAAIAIdO4kBa4xFm9wAAAOIBAAATAAAAW0Nv bnRlbnRfVHlwZXNdLnhtbJWRTU/EIBCG7yb+BzJX01I9GGNK92D1qEbXHzCBaUu2BcJg3f330v24 GNfEI8y8z/sE6tV2GsVMka13Cq7LCgQ57Y11vYKP9VNxB4ITOoOjd6RgRwyr5vKiXu8CschpxwqG lMK9lKwHmpBLH8jlSefjhCkfYy8D6g32JG+q6lZq7xK5VKSFAU3dUoefYxKP23x9MIk0MoiHw+LS pQBDGK3GlE3l7MyPluLYUObkfocHG/gqa4D8tWGZnC845l7y00RrSLxiTM84ZQ1pIkvjv1ykufwb slhOXPius5rKNnKbY280n6zO0XnAQBn9X/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aX2mHugAAANsA AAAPAAAAAAAAAAEAIAAAACIAAABkcnMvZG93bnJldi54bWxQSwECFAAUAAAACACHTuJAMy8FnjsA AAA5AAAAEAAAAAAAAAABACAAAAAJAQAAZHJzL3NoYXBleG1sLnhtbFBLBQYAAAAABgAGAFsBAACz AwAAAAA= ">
                    <v:fill on="f" focussize="0,0"/>
                    <v:stroke on="f"/>
                    <v:imagedata r:id="rId14" o:title=""/>
                    <o:lock v:ext="edit" aspectratio="t"/>
                  </v:shape>
                </v:group>
                <v:shape id="_x0000_s1026" o:spid="_x0000_s1026" o:spt="202" type="#_x0000_t202" style="position:absolute;left:3399;top:12400;height:2200;width:10108;" fillcolor="#FFFFFF [3201]" filled="t" stroked="f" coordsize="21600,21600" o:gfxdata="UEsDBAoAAAAAAIdO4kAAAAAAAAAAAAAAAAAEAAAAZHJzL1BLAwQUAAAACACHTuJAloopv7kAAADb AAAADwAAAGRycy9kb3ducmV2LnhtbEWPzYrCMBSF94LvEK7gTtPqKFKbuhBEQRgYZ3B9aa5ttbkJ TbT69pOBAZeH8/Nx8s3TtOJBnW8sK0inCQji0uqGKwU/37vJCoQPyBpby6TgRR42xXCQY6Ztz1/0 OIVKxBH2GSqoQ3CZlL6syaCfWkccvYvtDIYou0rqDvs4blo5S5KlNNhwJNToaFtTeTvdjYJ+vl85 d8XP8zENEd6UmJJXajxKkzWIQM/wDv+3D1rBxwL+vsQfIItf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JaKKb+5AAAA2wAA AA8AAAAAAAAAAQAgAAAAIgAAAGRycy9kb3ducmV2LnhtbFBLAQIUABQAAAAIAIdO4kAzLwWeOwAA ADkAAAAQAAAAAAAAAAEAIAAAAAgBAABkcnMvc2hhcGV4bWwueG1sUEsFBgAAAAAGAAYAWwEAALID AAAAAA== ">
                  <v:fill on="t" focussize="0,0"/>
                  <v:stroke on="f" weight="0.5pt"/>
                  <v:imagedata o:title=""/>
                  <o:lock v:ext="edit" aspectratio="f"/>
                  <v:textbox inset="2.54mm,1mm,2.54mm,1.27mm">
                    <w:txbxContent>
                      <w:p w14:paraId="70B9FBFF">
                        <w:pPr>
                          <w:pStyle w:val="11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b w:val="0"/>
                            <w:bCs w:val="0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熟练掌握××××××××具备××××××××开发经验，能够进行××××××××××。</w:t>
                        </w:r>
                      </w:p>
                      <w:p w14:paraId="2E948DC5">
                        <w:pPr>
                          <w:pStyle w:val="11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b w:val="0"/>
                            <w:bCs w:val="0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掌握×××××××××××，熟悉×××××××××××的应用。</w:t>
                        </w:r>
                      </w:p>
                      <w:p w14:paraId="36697B68">
                        <w:pPr>
                          <w:pStyle w:val="11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b w:val="0"/>
                            <w:bCs w:val="0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具备×××××××××××应用能力，掌握×××××××××××。</w:t>
                        </w:r>
                      </w:p>
                      <w:p w14:paraId="2C1EF49D">
                        <w:pPr>
                          <w:pStyle w:val="11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b w:val="0"/>
                            <w:bCs w:val="0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熟悉×××××××××××基础，具备×××××××××××开发经验。</w:t>
                        </w:r>
                      </w:p>
                      <w:p w14:paraId="72BF17F1">
                        <w:pPr>
                          <w:pStyle w:val="11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b w:val="0"/>
                            <w:bCs w:val="0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通过大学英语六级（CET-6），具备</w:t>
                        </w:r>
                        <w:r>
                          <w:rPr>
                            <w:rFonts w:hint="eastAsia"/>
                            <w:b w:val="0"/>
                            <w:bCs w:val="0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×××××××××××的能力。</w:t>
                        </w:r>
                      </w:p>
                      <w:p w14:paraId="3CD55E64">
                        <w:pPr>
                          <w:pStyle w:val="11"/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pacing w:line="340" w:lineRule="exact"/>
                          <w:ind w:left="420" w:leftChars="0" w:hanging="420" w:firstLineChars="0"/>
                          <w:textAlignment w:val="auto"/>
                          <w:rPr>
                            <w:rFonts w:hint="eastAsia"/>
                            <w:b w:val="0"/>
                            <w:bCs w:val="0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具备科研论文撰写与项目报告排版能力，能清晰表达技术方案与研究成果。</w:t>
                        </w:r>
                      </w:p>
                      <w:p w14:paraId="1D0975AC">
                        <w:pPr>
                          <w:keepNext w:val="0"/>
                          <w:keepLines w:val="0"/>
                          <w:pageBreakBefore w:val="0"/>
                          <w:kinsoku/>
                          <w:overflowPunct/>
                          <w:topLinePunct w:val="0"/>
                          <w:bidi w:val="0"/>
                          <w:spacing w:line="340" w:lineRule="exact"/>
                          <w:textAlignment w:val="auto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62B5C91">
      <w:pPr>
        <w:pStyle w:val="8"/>
      </w:pPr>
    </w:p>
    <w:p w14:paraId="4747B38F">
      <w:pPr>
        <w:pStyle w:val="8"/>
      </w:pPr>
    </w:p>
    <w:p w14:paraId="0AC42C86">
      <w:pPr>
        <w:pStyle w:val="8"/>
      </w:pPr>
      <w:r>
        <w:rPr>
          <w:sz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608330</wp:posOffset>
                </wp:positionV>
                <wp:extent cx="6457950" cy="1150620"/>
                <wp:effectExtent l="0" t="0" r="0" b="190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0" cy="1150620"/>
                          <a:chOff x="3389" y="13710"/>
                          <a:chExt cx="10170" cy="1812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3389" y="13710"/>
                            <a:ext cx="9882" cy="458"/>
                            <a:chOff x="3804" y="14033"/>
                            <a:chExt cx="9882" cy="458"/>
                          </a:xfrm>
                        </wpg:grpSpPr>
                        <wpg:grpSp>
                          <wpg:cNvPr id="35" name="组合 19"/>
                          <wpg:cNvGrpSpPr/>
                          <wpg:grpSpPr>
                            <a:xfrm>
                              <a:off x="3804" y="14033"/>
                              <a:ext cx="9883" cy="459"/>
                              <a:chOff x="1472" y="4024"/>
                              <a:chExt cx="9883" cy="459"/>
                            </a:xfrm>
                          </wpg:grpSpPr>
                          <wps:wsp>
                            <wps:cNvPr id="36" name="圆角矩形 52"/>
                            <wps:cNvSpPr/>
                            <wps:spPr>
                              <a:xfrm>
                                <a:off x="1472" y="4024"/>
                                <a:ext cx="2086" cy="427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9A88A8">
                                  <w:pPr>
                                    <w:pStyle w:val="7"/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自我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评价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2400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7" name="直接连接符 5"/>
                            <wps:cNvCnPr/>
                            <wps:spPr>
                              <a:xfrm>
                                <a:off x="1490" y="4483"/>
                                <a:ext cx="98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39" name="图片 39" descr="eyJpZCI6NDUyMDAyMCwicmVzb3VyY2Vfa2V5IjoiMTAifQ== 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96DAC541-7B7A-43D3-8B79-37D633B846F1}">
                                  <asvg:svgBlip xmlns:asvg="http://schemas.microsoft.com/office/drawing/2016/SVG/main" r:embed="rId16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77" y="14106"/>
                              <a:ext cx="283" cy="28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9" name="文本框 49"/>
                        <wps:cNvSpPr txBox="1"/>
                        <wps:spPr>
                          <a:xfrm>
                            <a:off x="3427" y="14238"/>
                            <a:ext cx="10132" cy="12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3CBA46">
                              <w:pPr>
                                <w:pStyle w:val="12"/>
                                <w:keepNext w:val="0"/>
                                <w:keepLines w:val="0"/>
                                <w:pageBreakBefore w:val="0"/>
                                <w:kinsoku/>
                                <w:overflowPunct/>
                                <w:topLinePunct w:val="0"/>
                                <w:bidi w:val="0"/>
                                <w:spacing w:line="340" w:lineRule="exact"/>
                                <w:textAlignment w:val="auto"/>
                                <w:rPr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本人具备销售人员应具有的素质：积极，自信，大胆，开朗，沟通力强。专业的产品知识、谈话技巧、商务礼仪。成熟稳重，责任心强，心态稳定，敢于担当重任； 有一定的营销与管理经验，接受能力强，能迅速接受新的理论与技能。</w:t>
                              </w:r>
                            </w:p>
                            <w:p w14:paraId="1D4BCF54"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overflowPunct/>
                                <w:topLinePunct w:val="0"/>
                                <w:bidi w:val="0"/>
                                <w:spacing w:line="340" w:lineRule="exact"/>
                                <w:textAlignment w:val="aut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3600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pt;margin-top:47.9pt;height:90.6pt;width:508.5pt;z-index:251664384;mso-width-relative:page;mso-height-relative:page;" coordorigin="3389,13710" coordsize="10170,1812" o:gfxdata="UEsDBAoAAAAAAIdO4kAAAAAAAAAAAAAAAAAEAAAAZHJzL1BLAwQUAAAACACHTuJADLV+CtoAAAAK AQAADwAAAGRycy9kb3ducmV2LnhtbE2PQUvDQBSE74L/YXmCt3Z3q2k1ZlOkqKdSsBXE22vymoRm 34bsNmn/vduTHocZZr7JlmfbioF63zg2oKcKBHHhyoYrA1+798kTCB+QS2wdk4ELeVjmtzcZpqUb +ZOGbahELGGfooE6hC6V0hc1WfRT1xFH7+B6iyHKvpJlj2Mst62cKTWXFhuOCzV2tKqpOG5P1sDH iOPrg34b1sfD6vKzSzbfa03G3N9p9QIi0Dn8heGKH9Ehj0x7d+LSi9bARD/GpIHnJD64+koncxB7 A7PFQoHMM/n/Qv4LUEsDBBQAAAAIAIdO4kClYo5stwUAAFAQAAAOAAAAZHJzL2Uyb0RvYy54bWzN WN1vG0UQf0fif1gdEm+p78vns4lT+aOJgpI2kDYI3tbrO/vg7vbYXcd2EW+ohReEeOClFQgkQEh9 5A0Bf02S/hnM7N7ZceK0JbRAIjuzHzc7+5v5zcxl8+YsS8lxJGTC87bl3LAtEuWMD5N81Lbu3d3e CC0iFc2HNOV51LbmkbRubr3+2ua0aEUuH/N0GAkCSnLZmhZta6xU0arVJBtHGZU3eBHlsBhzkVEF QzGqDQWdgvYsrbm2HdSmXAwLwVkkJcz2zaJVahQvopDHccKiPmeTLMqV0SqilCq4khwnhbS2tLVx HDF1J45lpEjatuCmSn/DISAP8Lu2tUlbI0GLccJKE+iLmHDhThlNcjh0oapPFSUTkVxSlSVMcMlj dYPxrGYuohGBWzj2BWx2BJ8U+i6j1nRULEAHR11A/dpq2e3jA0GSYduqAyQ5zcDjZ799dvLV5wQm AJ1pMWrBph1RHBYHopwYmRFeeBaLDP/CVchM4zpf4BrNFGEwGfj1RhP1M1hznLoduCXybAzuwec8 L2xaBJe9hrNYvFUqcGynUT0eOi7aVauOrqGFC4MWg1cMFpBkFazwGmCtu3SFWTMMXQOYX9e6aWsJ Vmj7Bizf9jw8GBcrsC49+d9C5dUvQOU0rwPVmiufg8qroNK6z0Hl+A2AEeLKt11/DVKrD16JFKQ6 ueSf/Gf8OxzTItK0lkitkn9eUOF08vjB05+/Pvvul5PffyB1He3TQm9dUFC2JLBxDf/W3LeCybVD OAIp6LsNhGJxW9oqhFQ7Ec8ICm2roIKmaZRyyIyZzmv0eE8q80y1F0+XPE2G20ma6oEYDXqpIMcU kq1zywuDrn42nWT7fGim6zb8lIdLs18bsqIozckUNLgN2EoYhSITQ3IHMSsgUcl8ZBGajqB6MSX0 CTlHGzQP0Lo+lWNznFZr3J4lCupWmmRtK0QjKivSHAxAfA2iKKnZYAbKUBzw4RwcJLipHLJg2wmc sEelOgCQdMKDYqruwFeccjCbl5JFxlzcXzeP+yGCYNUiUyg9bSuHSmuRdDeHyPJcH40jSo9AEJUw qIR8kvU4YgyVumBaxH0qrcRY8Ow9KLMdPAiWaM7gOINXOegpUwWhULOo09HboCQVVO3lhwVD5ejT nHcmiseJ9v0SkBIyIIWB6dWzo1Gx4+zRr6df/vj0z2/h++zJT6SO7kXLgEq9vCxRlTerIrGoT47f BDyQA35YZs6KH80wgFSF/KhCo6ptVcSX7EgT8BaCcwUpzkXj345kHbBrCdXdxt9LhGogo55HqJdB CsMETAEItvb8svRubRYJa8GnLLsgXcqRz+8M4Sk1EYgtasuPDxKGSQ4H5/Ik9Amm9J48+uPsi4fE g4lhJBnEczR/u/igtxvc7t+b7/c78/3eNGHZ0f2BdzR/3z2KqXtU3/2QJ/t3O0n8Trv95huO/RaC Vx1hDoR8mLA9zj6SJOe9Mc1HUUcW0EsiKxCB1e16uGLtIE2Kyokol6iAhRf6tjWYmJ7wWc0tEa0o G0TDtiV2h4amEMOQnzEmMZp14/lJM+h3enXf2Wh0G50N3+t7G2G30dzwGv3A87qhH2w7n2I8yeNR Cz7dpaE4dcnWtT1m2Qdj9xrUDo92aroTXrGwatfAMoBOW6htBRGxQaOlEpFiYxRjSOTvAtQI87kF jfESVnTAFRXQtxuQK4DFju/YAbrLgIKNqAuc1wxHwZxwBccFmKC5tpbj2hpzvhbBHM2LshH9l3Ki v2DC6TcPTx8/Of3+AYE5uFeZDg+hRyBq1uVwdR24OH8FbB42BQY21ysbziozQvvtlc2o44a6jbq6 d3g2cs9qGbb1T+mXlURo0mjgwTsEunORYMGK/0P5lh9PKKStsoA3Hd+HGmPqtxfoYm5qeLli6ji8 E8FbELl2LYd+yJT1l1fJdT6HF01NvfKlGN9kz491nC//EbD1F1BLAwQKAAAAAACHTuJAAAAAAAAA AAAAAAAACgAAAGRycy9tZWRpYS9QSwMEFAAAAAgAh07iQCFpIoeUBgAAWhoAABQAAABkcnMvbWVk aWEvaW1hZ2UyLnN2Z+1Zy27bVhDd9ysIepMA0dV9PwLLaWKg3ThogTbrgJIomY1MqiRt2S267Ad0 3X9oP6Bo/6ZA8xc9c/mQEqdFAwRdxJYRi3M4M3fumcclneMn1xeb5Cqvm6IqZ6lgPE3yclEti3I9 S198/dnEp0nTZuUy21RlPktv8iZ9cnLcXK0TWJbNLD1v2+3j6XS327GdYlW9nkrO+RQaaafy+HpT lK/epShCCNN4Nz2MQabJPGvyL+tqVWywZluUN/A1SxHcTfy9K5bt+SyVxqTJeV6sz9teuCry3bOK VBOeSGPpX3pyvMxXzckxwsiz+vM6WxZ52SbFcpbuts33YWHmTs/ziXZeTPSK+0nm52JitA65twvt 5/aHl021KZafPssWr9Z1dVkuxUvOOL8FIE7RBUpfDPFdS/CKwPEV5WZb59nyed6eVwhgmy3TZN2H 9KIsWjB62eT1V9tskX9RvmhyhN+01TapVqsmxz5BAsmTRbWp6ll6tIqfHqxgVrQgSaTTt+wQw3+1 m77J1D8yl4t5Ptd2McnUEvQp4SaZtcRhLjPpVmY5XwzMPV0sQHrP2qHw/zOmvdOL+fsz9i92txib diVHv5GI/mudoKA3s7REK6XxelJfUoXnV3lZLVEJTVtXrwAcoYXwGYBJX/Axh6QxoQx9UxXo2TmM N6Mi4YtsO0ubby+zmornrUWrsp2ssotigyL5849f/vr919c///j6t58QD91qiu+wvEALdmJ7Q/GV VX2RYZGI7fqG0/v4PmDAPQWTg0pO2jormxVimKUXWVsX1w/Qe5Y+7hGnn73EgqIPoO7iIfXB3aLg Eb/fdN9hH3mx32d6nKV3K9NHccip/gw5HJVxQg/z/WldjFO7H+z2fQd710m3J3BgQlsu4vwdriec Ca6UwPh9iJNnm7Xn/Yl3WW8eHH3wh62H9Ni4aKt6kq9WuBiqAc9Vz/Hkx7RwAs+BZ4nkTONxbrhW IsRLzVRQwiQ4P7SR3IbkNJEsBI0Hxz0mmKeTJhFMOKM8vjtZMuOsC3A/IJYphzWBaOaM5j4ZkNPE MBmMdiNimOPCCMh46uQK9zvZMSUV8LMDJBirBWIbdDzTwfsw+vQscOPMuOogUxxaeemSdyHGBwWn exWurZeQuZJSJY5ZFYJNFBbjXo/yGajBA5QAh4PKKSAjwKokyBtQgEoIDksDCEJIotNKrrREKNJJ b7EyMGGDgG/PlFUI8xDptniIxIBp+cEsMInPG54CcxbbgJKWMliRCETiYo6D1cqMMmUNkTnks9c4 QBxsEGLMYwjYqegRyoHS3MCqR5ATba0i2XhjKEed7JmQvkvjADiLkohp7JDAFNpl7xLBC04ZcN2i vRzT6BWV3rsQrahukcZOxTMfLNUCd07pRKBYACCNRpmA/fcy8YidodZGKKbReIUgoWWUJhqlljqg +D2IxQ3qcKITkQgpTcd9n1lgUki01phrIPASG2yvQ/HGLPYQmhMuiZi9ITArtAKCZGIjicSrKZwj aZwHtNEgx6QZdO5tAP1vEOkpJTpqWOYNwlMM5Yy+lShNr0biehHDAoYWZdUDGAkwpL33QPzyCKH3 N8r9gvBAnkkDJArUClwA0coiFKE42oNshUHBH4wpjCwkyTpN48pxbBJ2byEkU3OSRjCIcS97zXVn oR3GHjQCZRIaSoNd4sda+FZMGoEXY4Ri0CiIFiPP88igDFJ3iOfwBh2lHPUBso2BhnV75BQIB5sE RCMMGDSsibJ21OXeBNvdR0mfAnA2IPPDup5hdiI9kDklFjIaK+7de8xfstgjdAcliaEHl9i7DuGW TBaI0ce9R/5Q6kg19oqqpaNg8ICy1B6j6OwNJJblsChVblCUgn6jaADP+3kC2iAKp1CPIASzmbpf Y4qj2CQmD7WqRdVJZByNyDEIIHMsupcNA0HE9qiB0YLUkI/BxjDhqWcVfKEJhGEck4FkbzHvSeao s7gqmCE7g6E+xiDBFEp8lCnYeMoNCG3O0jSTNNMDnUbKYGpTtDiXRhkroLm90CMCGfs3RI8WIGqQ IyHdGr0GfHdRwAPG/D5KnATeY+39LkBqwNwd9wkZU4vkjoe9HJkCd3sksok4B2TgG1E41PCQD9QC Og9RjBlDBaJbgcCSUooOwTwCy33Ghx4bSgId03clkG6YHQJUWLFxHTKB1eJsg4IVYAuypSk8GECm SqWX1On6/kWV/ipyt57k719UP9o/Rd2/nQ/vY/c9fVf+0kqHGP3Xz8knfwNQSwMEFAAAAAgAh07i QA8pTrgiAwAAHQMAABQAAABkcnMvbWVkaWEvaW1hZ2UxLnBuZwEdA+L8iVBORw0KGgoAAAANSUhE UgAAACsAAAArCAYAAADhXXHAAAAACXBIWXMAACHVAAAh1QEEnLSdAAACz0lEQVRYhe2ZS2gTURSG v5Omto0giiIuBBFBfICIxRcWtF3osgrVTXe6U1FwIXWj7ioU3IoiojsXtiKCuClikSIUUcRXxW7c KdUKxZKmrb+LSXUy3klmxomJ0B9CJvlPzvlyJ3fOvRMjIEm7gfPANiALmO9ByHEcz//a/+zSFDAI nDWzdyWBkvYD94FFZRLUQhPAriDsKLC+NjwV1f8LVtJq4CPlT0st9S3je5GjfkEBcpnKMfWjBdhq 6b+CzfqO88BIwM8Bm6iTiVcRQtIF4GLMvHngHjAMjAMtwEagC1gTM9e8CiapBdgJNASKPTWzOUkd eC0vql4DnWY2FjQkNQJ9wOkksEgalltXigU6Q3yXpiStrVRV0oMYOec1jaTZEPODpG5Jb2IkvB5l iCS1JYE1SePA8gSnxaUuM+uPAJvBW5wsiZG7kAEOAzeA28n4SvQ2SpCZ/QDeJ64iaUWCUxPUyhj1 Hsb9GaTdFGarFAuk38GWxYhdGjd52rBbogRJagA2x02eNuyhiHEd1MHIHpG0LkLcuSTJ04ZtAm5J agoLkHQKaE+SvBpLxD3ACZchaRVwOWniasBOAI9DvC9lvIpKG3YQaDWzZy7TzGaAA3g3UfJxk/u3 4s1Ad8BvBk4CGyrkGQN6zOxO1MLFidgHHCTa4r4QJWl7mRb4VdIZSYnv4EjaK2kkSrs1SVuBY5Ru cWaAa2b2qug/d9QZAI6b2aekoD7gDN6kvIS3lXKpgKTRkG8yUkx01OH1/i1gCPQOSZNhI4ukzyHm d0mPJBUcXlrrXxfwQBhsBngR8rkcsA9odHhZx3tpaXGYYZJyQBvezL9LtMvZVeBmKmil2o7XNFyD UfBfurLANPV746NQr2BOLcBWSwuw1ZIfdg6vzdarfm/FzUzAkxrCVNJQ8K+lVmCI8MVErTQJtP2x jpS0DejF62qhe6l/pDze4PWY2cufKhoP+nU/8OsAAAAASUVORK5CYIJQSwMECgAAAAAAh07iQAAA AAAAAAAAAAAAAAYAAABfcmVscy9QSwMEFAAAAAgAh07iQIoUZjzRAAAAlAEAAAsAAABfcmVscy8u cmVsc6WQwWrDMAyG74O9g9F9cZrDGKNOL6PQa+kewNiKYxpbRjLZ+vbzDoNl9LajfqHvE//+8JkW tSJLpGxg1/WgMDvyMQcD75fj0wsoqTZ7u1BGAzcUOIyPD/szLra2I5ljEdUoWQzMtZZXrcXNmKx0 VDC3zUScbG0jB12su9qAeuj7Z82/GTBumOrkDfDJD6Aut9LMf9gpOiahqXaOkqZpiu4eVQe2ZY7u yDbhG7lGsxywGvAsGgdqWdd+BH1fv/un3tNHPuO61X6HjOuPV2+6HL8AUEsDBAoAAAAAAIdO4kAA AAAAAAAAAAAAAAAKAAAAZHJzL19yZWxzL1BLAwQUAAAACACHTuJAIlYO7sEAAAClAQAAGQAAAGRy cy9fcmVscy9lMm9Eb2MueG1sLnJlbHO9kLFqAzEMhvdC3sFo7/nuhlJKfFlKIWtIH0DYOp/JWTaW G5q3j2mWBgLdOkri//4PbXffcVVnKhISGxi6HhSxTS6wN/B5/Hh+BSUV2eGamAxcSGA3bZ62B1qx tpAsIYtqFBYDS635TWuxC0WULmXidplTiVjbWLzOaE/oSY99/6LLbwZMd0y1dwbK3o2gjpfcmv9m p3kOlt6T/YrE9UGFDrF1NyAWT9VAJBfwthw7OXvQjx2G/3EYusw/DvruudMVUEsDBBQAAAAIAIdO 4kBq8Iz3FAEAAFsCAAATAAAAW0NvbnRlbnRfVHlwZXNdLnhtbJWSy07DMBBF90j8g+Utih2yQAg1 6YKUJSBUPsCyJ4lF/JDHhPbvsdNWgqqlYunxnDvHj8VyY0YyQUDtbE1vWUkJWOmUtn1N39dPxT0l GIVVYnQWaroFpMvm+mqx3npAkmiLNR1i9A+coxzACGTOg007nQtGxLQMPfdCfogeeFWWd1w6G8HG IuYM2ixa6MTnGMlqk8o7E297Sh53fXlUTbXJfK7zk0SAEY8Q4f2opYjpbHyy6sir2DuxRM49OGiP N0n8zIS889vp54A995IuM2gF5FWE+CxMMucqIFfuywaY2N8h2dJg4bpOS2BtwDZhbzAdrM6lQ+Va J/8bvpqpS9kGlBZ8vv6K4XT6XVL9kMPnr9F8A1BLAQIUABQAAAAIAIdO4kBq8Iz3FAEAAFsCAAAT AAAAAAAAAAEAIAAAAIwTAABbQ29udGVudF9UeXBlc10ueG1sUEsBAhQACgAAAAAAh07iQAAAAAAA AAAAAAAAAAYAAAAAAAAAAAAQAAAAThEAAF9yZWxzL1BLAQIUABQAAAAIAIdO4kCKFGY80QAAAJQB AAALAAAAAAAAAAEAIAAAAHIRAABfcmVscy8ucmVsc1BLAQIUAAoAAAAAAIdO4kAAAAAAAAAAAAAA AAAEAAAAAAAAAAAAEAAAAAAAAABkcnMvUEsBAhQACgAAAAAAh07iQAAAAAAAAAAAAAAAAAoAAAAA AAAAAAAQAAAAbBIAAGRycy9fcmVscy9QSwECFAAUAAAACACHTuJAIlYO7sEAAAClAQAAGQAAAAAA AAABACAAAACUEgAAZHJzL19yZWxzL2Uyb0RvYy54bWwucmVsc1BLAQIUABQAAAAIAIdO4kAMtX4K 2gAAAAoBAAAPAAAAAAAAAAEAIAAAACIAAABkcnMvZG93bnJldi54bWxQSwECFAAUAAAACACHTuJA pWKObLcFAABQEAAADgAAAAAAAAABACAAAAApAQAAZHJzL2Uyb0RvYy54bWxQSwECFAAKAAAAAACH TuJAAAAAAAAAAAAAAAAACgAAAAAAAAAAABAAAAAMBwAAZHJzL21lZGlhL1BLAQIUABQAAAAIAIdO 4kAPKU64IgMAAB0DAAAUAAAAAAAAAAEAIAAAAPoNAABkcnMvbWVkaWEvaW1hZ2UxLnBuZ1BLAQIU ABQAAAAIAIdO4kAhaSKHlAYAAFoaAAAUAAAAAAAAAAEAIAAAADQHAABkcnMvbWVkaWEvaW1hZ2Uy LnN2Z1BLBQYAAAAACwALAJQCAADRFAAAAAA= ">
                <o:lock v:ext="edit" aspectratio="f"/>
                <v:group id="_x0000_s1026" o:spid="_x0000_s1026" o:spt="203" style="position:absolute;left:3389;top:13710;height:458;width:9882;" coordorigin="3804,14033" coordsize="9882,458" o:gfxdata="UEsDBAoAAAAAAIdO4kAAAAAAAAAAAAAAAAAEAAAAZHJzL1BLAwQUAAAACACHTuJAmhIk07oAAADb AAAADwAAAGRycy9kb3ducmV2LnhtbEVPTYvCMBC9L/gfwgje1rSKy1JNRUTFgwirC+JtaMa2tJmU Jrb6781B8Ph434vlw9Sio9aVlhXE4wgEcWZ1ybmC//P2+xeE88gaa8uk4EkOlunga4GJtj3/UXfy uQgh7BJUUHjfJFK6rCCDbmwb4sDdbGvQB9jmUrfYh3BTy0kU/UiDJYeGAhtaF5RVp7tRsOuxX03j TXeobuvn9Tw7Xg4xKTUaxtEchKeH/4jf7r1WMAtjw5fwA2T6AlBLAwQUAAAACACHTuJAMy8FnjsA AAA5AAAAFQAAAGRycy9ncm91cHNoYXBleG1sLnhtbLOxr8jNUShLLSrOzM+zVTLUM1BSSM1Lzk/J zEu3VQoNcdO1UFIoLknMS0nMyc9LtVWqTC1Wsrfj5QIAUEsDBAoAAAAAAIdO4kAAAAAAAAAAAAAA AAAGAAAAX3JlbHMvUEsDBBQAAAAIAIdO4kAJLbcE0wAAAJkBAAALAAAAX3JlbHMvLnJlbHOlkEFL AzEQhe+C/yHM3c22BxFptjeh11rBa0hms8FNJszE1f57U0RwpTcPc5h5zPceb7f/TLNakCVSNrDp elCYHfmYg4GX09PdAyipNns7U0YDZxTYD7c3uyPOtrYnmWIR1ShZDEy1lketxU2YrHRUMDdlJE62 tpWDLta92YB62/f3mn8zYFgx1cEb4IPfgjqdS3P+w07RMQmNtXOUNI1jdNeoOjC9l+fJFnxNc2NZ DlgNeJZvSS5SC9m1AX09w+afGTx95CMua/fLkXH58dWrQocvUEsDBBQAAAAIAIdO4kBUfegn/gAA AOwBAAATAAAAW0NvbnRlbnRfVHlwZXNdLnhtbJWRy07DMBBF90j8g+UtShxYIISadEGAHSAoHzCy J4lFYlseN7R/z7iPDaJIXdoz954je7HcTKOYMZL1rpbXZSUFOu2NdX0tP1dPxZ0UlMAZGL3DWm6R 5LK5vFistgFJcNpRLYeUwr1SpAecgEof0PGk83GCxMfYqwD6C3pUN1V1q7R3CV0qUu6QzaLFDtZj Eo8bvt6bRBxJiof9YmbVEkIYrYbEpmp25helOBBKTu52aLCBrlhDqj8JeXIacMi98tNEa1C8QUwv MLGGMpGU8d8u4lz+X5ItJyp811mNZRup5dg7zkerU+199OtAAwTk/nMZzzn8kcNHjNr9VfMDUEsB AhQAFAAAAAgAh07iQFR96Cf+AAAA7AEAABMAAAAAAAAAAQAgAAAAlwIAAFtDb250ZW50X1R5cGVz XS54bWxQSwECFAAKAAAAAACHTuJAAAAAAAAAAAAAAAAABgAAAAAAAAAAABAAAAB3AQAAX3JlbHMv UEsBAhQAFAAAAAgAh07iQAkttwTTAAAAmQEAAAsAAAAAAAAAAQAgAAAAmwEAAF9yZWxzLy5yZWxz UEsBAhQACgAAAAAAh07iQAAAAAAAAAAAAAAAAAQAAAAAAAAAAAAQAAAAAAAAAGRycy9QSwECFAAU AAAACACHTuJAmhIk07oAAADbAAAADwAAAAAAAAABACAAAAAiAAAAZHJzL2Rvd25yZXYueG1sUEsB AhQAFAAAAAgAh07iQDMvBZ47AAAAOQAAABUAAAAAAAAAAQAgAAAACQEAAGRycy9ncm91cHNoYXBl eG1sLnhtbFBLBQYAAAAABgAGAGABAADGAwAAAAA= ">
                  <o:lock v:ext="edit" aspectratio="f"/>
                  <v:group id="组合 19" o:spid="_x0000_s1026" o:spt="203" style="position:absolute;left:3804;top:14033;height:459;width:9883;" coordorigin="1472,4024" coordsize="9883,459" o:gfxdata="UEsDBAoAAAAAAIdO4kAAAAAAAAAAAAAAAAAEAAAAZHJzL1BLAwQUAAAACACHTuJAqcxu7b0AAADb AAAADwAAAGRycy9kb3ducmV2LnhtbEWPT4vCMBTE7wt+h/AEb2taxUWqqYio7EEWVgXx9mhe/2Dz UprY6rffLAgeh5n5DbNcPUwtOmpdZVlBPI5AEGdWV1woOJ92n3MQziNrrC2Tgic5WKWDjyUm2vb8 S93RFyJA2CWooPS+SaR0WUkG3dg2xMHLbWvQB9kWUrfYB7ip5SSKvqTBisNCiQ1tSspux7tRsO+x X0/jbXe45Zvn9TT7uRxiUmo0jKMFCE8P/w6/2t9awXQG/1/CD5DpH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qcxu7b0AAADbAAAADwAAAAAAAAABACAAAAAiAAAAZHJzL2Rvd25yZXYueG1s UEsBAhQAFAAAAAgAh07iQDMvBZ47AAAAOQAAABUAAAAAAAAAAQAgAAAADAEAAGRycy9ncm91cHNo YXBleG1sLnhtbFBLBQYAAAAABgAGAGABAADJAwAAAAA= ">
                    <o:lock v:ext="edit" aspectratio="f"/>
                    <v:shape id="圆角矩形 52" o:spid="_x0000_s1026" o:spt="7" type="#_x0000_t7" style="position:absolute;left:1472;top:4024;height:427;width:2086;mso-wrap-style:none;v-text-anchor:middle;" fillcolor="#1E386B [1604]" filled="t" stroked="f" coordsize="21600,21600" o:gfxdata="UEsDBAoAAAAAAIdO4kAAAAAAAAAAAAAAAAAEAAAAZHJzL1BLAwQUAAAACACHTuJAvmmqdL0AAADb AAAADwAAAGRycy9kb3ducmV2LnhtbEWPQWvCQBSE74L/YXmF3nRjBZHUVbBg66VUrYccH9nnJpp9 m2bXJP33riB4HGbmG2ax6m0lWmp86VjBZJyAIM6dLtkoOP5uRnMQPiBrrByTgn/ysFoOBwtMtet4 T+0hGBEh7FNUUIRQp1L6vCCLfuxq4uidXGMxRNkYqRvsItxW8i1JZtJiyXGhwJo+Csovh6tVcD4f /7L251uby2dtw/prm+1kptTryyR5BxGoD8/wo73VCqYzuH+JP0Aub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+aap0vQAA ANsAAAAPAAAAAAAAAAEAIAAAACIAAABkcnMvZG93bnJldi54bWxQSwECFAAUAAAACACHTuJAMy8F njsAAAA5AAAAEAAAAAAAAAABACAAAAAMAQAAZHJzL3NoYXBleG1sLnhtbFBLBQYAAAAABgAGAFsB AAC2AwAAAAA= " adj="1105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9mm,0mm,0mm,0mm">
                        <w:txbxContent>
                          <w:p w14:paraId="259A88A8">
                            <w:pPr>
                              <w:pStyle w:val="7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自我</w:t>
                            </w:r>
                            <w:r>
                              <w:rPr>
                                <w:rFonts w:hint="eastAsia"/>
                              </w:rPr>
                              <w:t>评价</w:t>
                            </w:r>
                          </w:p>
                        </w:txbxContent>
                      </v:textbox>
                    </v:shape>
                    <v:line id="直接连接符 5" o:spid="_x0000_s1026" o:spt="20" style="position:absolute;left:1490;top:4483;height:0;width:9865;" filled="f" stroked="t" coordsize="21600,21600" o:gfxdata="UEsDBAoAAAAAAIdO4kAAAAAAAAAAAAAAAAAEAAAAZHJzL1BLAwQUAAAACACHTuJArrzpdL4AAADb AAAADwAAAGRycy9kb3ducmV2LnhtbEWPQWvCQBSE74L/YXkFL6Iba1GbunqwCBZ7aRTPz+xrEpJ9 G7Krsfn1bkHwOMzMN8xyfTOVuFLjCssKJuMIBHFqdcGZguNhO1qAcB5ZY2WZFPyRg/Wq31tirG3L P3RNfCYChF2MCnLv61hKl+Zk0I1tTRy8X9sY9EE2mdQNtgFuKvkaRTNpsOCwkGNNm5zSMrkYBdWb 3n7Ldph2n+f9O5668qurS6UGL5PoA4Snm3+GH+2dVjCdw/+X8APk6g5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rrzpdL4A AADbAAAADwAAAAAAAAABACAAAAAiAAAAZHJzL2Rvd25yZXYueG1sUEsBAhQAFAAAAAgAh07iQDMv BZ47AAAAOQAAABAAAAAAAAAAAQAgAAAADQEAAGRycy9zaGFwZXhtbC54bWxQSwUGAAAAAAYABgBb AQAAtwMAAAAA ">
                      <v:fill on="f" focussize="0,0"/>
                      <v:stroke weight="1pt" color="#BFBFBF [2412]" miterlimit="8" joinstyle="miter"/>
                      <v:imagedata o:title=""/>
                      <o:lock v:ext="edit" aspectratio="f"/>
                    </v:line>
                  </v:group>
                  <v:shape id="_x0000_s1026" o:spid="_x0000_s1026" o:spt="75" alt="eyJpZCI6NDUyMDAyMCwicmVzb3VyY2Vfa2V5IjoiMTAifQ== " type="#_x0000_t75" style="position:absolute;left:4077;top:14106;height:283;width:283;" filled="f" o:preferrelative="t" stroked="f" coordsize="21600,21600" o:gfxdata="UEsDBAoAAAAAAIdO4kAAAAAAAAAAAAAAAAAEAAAAZHJzL1BLAwQUAAAACACHTuJA2W5+GrYAAADb AAAADwAAAGRycy9kb3ducmV2LnhtbEVPyQrCMBS8C/5DeII3TVVwqUYPgqDe3D0+mmdbbF5qE7e/ N4LgbYbZmMnsZQrxoMrllhV02hEI4sTqnFMF+92iNQThPLLGwjIpeJOD2bRem2Cs7ZM39Nj6VIQS djEqyLwvYyldkpFB17YlcdAutjLoA61SqSt8hnJTyG4U9aXBnMNChiXNM0qu27tRcDoe5ulg2V+f +ZTczwEVq8tNqWajE41BeHr5v/mXXmoFvRF8v4QfIKcfUEsDBBQAAAAIAIdO4kAzLwWeOwAAADkA AAAQAAAAZHJzL3NoYXBleG1sLnhtbLOxr8jNUShLLSrOzM+zVTLUM1BSSM1Lzk/JzEu3VQoNcdO1 UFIoLknMS0nMyc9LtVWqTC1Wsrfj5QIAUEsDBAoAAAAAAIdO4kAAAAAAAAAAAAAAAAAGAAAAX3Jl bHMvUEsDBBQAAAAIAIdO4kDVXCYozAAAAI8BAAALAAAAX3JlbHMvLnJlbHOlkLFqAzEMhvdA38Fo 7/mSoZQQX7ZC1pBCV2Hr7kzOlrHMNXn7uJRCL2TLoEG/0PcJ7faXMKmZsniOBtZNC4qiZefjYODz 9PH6DkoKRocTRzJwJYF997LaHWnCUpdk9ElUpUQxMJaStlqLHSmgNJwo1knPOWCpbR50QnvGgfSm bd90/s+AbsFUB2cgH9wG1OmaqvmOHbzNLNyXxnLQ3PfePqJqGTHRV5gqBvNAxYDL8pvW05paoB+b 10+aHX/HI81L8U+Yaf7z6sUbuxtQSwMEFAAAAAgAh07iQFrjEWb3AAAA4gEAABMAAABbQ29udGVu dF9UeXBlc10ueG1slZFNT8QgEIbvJv4HMlfTUj0YY0r3YPWoRtcfMIFpS7YFwmDd/ffS/bgY18Qj zLzP+wTq1XYaxUyRrXcKrssKBDntjXW9go/1U3EHghM6g6N3pGBHDKvm8qJe7wKxyGnHCoaUwr2U rAeakEsfyOVJ5+OEKR9jLwPqDfYkb6rqVmrvErlUpIUBTd1Sh59jEo/bfH0wiTQyiIfD4tKlAEMY rcaUTeXszI+W4thQ5uR+hwcb+CprgPy1YZmcLzjmXvLTRGtIvGJMzzhlDWkiS+O/XKS5/BuyWE5c +K6zmso2cptjbzSfrM7RecBAGf1f/PuSO8Hl/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Nlufhq2AAAA2wAAAA8A AAAAAAAAAQAgAAAAIgAAAGRycy9kb3ducmV2LnhtbFBLAQIUABQAAAAIAIdO4kAzLwWeOwAAADkA AAAQAAAAAAAAAAEAIAAAAAUBAABkcnMvc2hhcGV4bWwueG1sUEsFBgAAAAAGAAYAWwEAAK8DAAAA AA== ">
                    <v:fill on="f" focussize="0,0"/>
                    <v:stroke on="f"/>
                    <v:imagedata r:id="rId17" o:title=""/>
                    <o:lock v:ext="edit" aspectratio="t"/>
                  </v:shape>
                </v:group>
                <v:shape id="_x0000_s1026" o:spid="_x0000_s1026" o:spt="202" type="#_x0000_t202" style="position:absolute;left:3427;top:14238;height:1284;width:10132;" fillcolor="#FFFFFF [3201]" filled="t" stroked="f" coordsize="21600,21600" o:gfxdata="UEsDBAoAAAAAAIdO4kAAAAAAAAAAAAAAAAAEAAAAZHJzL1BLAwQUAAAACACHTuJAF8cjurkAAADb AAAADwAAAGRycy9kb3ducmV2LnhtbEWPzYrCMBSF94LvEK7gTtPqIFqbuhBEQRgYZ3B9aa5ttbkJ TbT69pOBAZeH8/Nx8s3TtOJBnW8sK0inCQji0uqGKwU/37vJEoQPyBpby6TgRR42xXCQY6Ztz1/0 OIVKxBH2GSqoQ3CZlL6syaCfWkccvYvtDIYou0rqDvs4blo5S5KFNNhwJNToaFtTeTvdjYJ+vl86 d8XP8zENEd6UmJJXajxKkzWIQM/wDv+3D1rBxwr+vsQfIItf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BfHI7q5AAAA2wAA AA8AAAAAAAAAAQAgAAAAIgAAAGRycy9kb3ducmV2LnhtbFBLAQIUABQAAAAIAIdO4kAzLwWeOwAA ADkAAAAQAAAAAAAAAAEAIAAAAAgBAABkcnMvc2hhcGV4bWwueG1sUEsFBgAAAAAGAAYAWwEAALID AAAAAA== ">
                  <v:fill on="t" focussize="0,0"/>
                  <v:stroke on="f" weight="0.5pt"/>
                  <v:imagedata o:title=""/>
                  <o:lock v:ext="edit" aspectratio="f"/>
                  <v:textbox inset="2.54mm,1mm,2.54mm,1.27mm">
                    <w:txbxContent>
                      <w:p w14:paraId="773CBA46">
                        <w:pPr>
                          <w:pStyle w:val="12"/>
                          <w:keepNext w:val="0"/>
                          <w:keepLines w:val="0"/>
                          <w:pageBreakBefore w:val="0"/>
                          <w:kinsoku/>
                          <w:overflowPunct/>
                          <w:topLinePunct w:val="0"/>
                          <w:bidi w:val="0"/>
                          <w:spacing w:line="340" w:lineRule="exact"/>
                          <w:textAlignment w:val="auto"/>
                          <w:rPr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本人具备销售人员应具有的素质：积极，自信，大胆，开朗，沟通力强。专业的产品知识、谈话技巧、商务礼仪。成熟稳重，责任心强，心态稳定，敢于担当重任； 有一定的营销与管理经验，接受能力强，能迅速接受新的理论与技能。</w:t>
                        </w:r>
                      </w:p>
                      <w:p w14:paraId="1D4BCF54">
                        <w:pPr>
                          <w:keepNext w:val="0"/>
                          <w:keepLines w:val="0"/>
                          <w:pageBreakBefore w:val="0"/>
                          <w:kinsoku/>
                          <w:overflowPunct/>
                          <w:topLinePunct w:val="0"/>
                          <w:bidi w:val="0"/>
                          <w:spacing w:line="340" w:lineRule="exact"/>
                          <w:textAlignment w:val="auto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r:id="rId3" w:type="default"/>
      <w:footerReference w:type="first" r:id="rId21"/>
      <w:footerReference w:type="even" r:id="rId22"/>
      <w:footerReference w:type="default" r:id="rId23"/>
      <w:pgSz w:w="11906" w:h="16838"/>
      <w:pgMar w:top="0" w:right="1020" w:bottom="0" w:left="102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FB03A86F-D7A0-40A4-9DA1-3A3304801B28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37A8B05D-9567-4BC2-A0D1-BF89A980193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D6D9231-20B4-4BBC-9998-6CBA21E594B8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0AF7DAC1-CB6A-4802-B665-C58F8211E44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C64207F3-EE09-4E43-9E77-0E6C99948FE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29EC3312-8669-4A33-A63F-ACC154E1CF2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1F03198F-A376-40B0-B688-546E67BC2622}"/>
  </w:font>
  <w:font w:name="思源黑体 CN Medium">
    <w:altName w:val="黑体"/>
    <w:panose1 w:val="020B0600000000000000"/>
    <w:charset w:val="86"/>
    <w:family w:val="swiss"/>
    <w:pitch w:val="default"/>
    <w:sig w:usb0="00000000" w:usb1="00000000" w:usb2="00000016" w:usb3="00000000" w:csb0="60060107" w:csb1="00000000"/>
    <w:embedRegular r:id="rId8" w:fontKey="{C8CA6A59-5523-462B-A4EC-7AD049B34258}"/>
  </w:font>
  <w:font w:name="思源黑体 CN Heavy">
    <w:altName w:val="黑体"/>
    <w:panose1 w:val="020B0A00000000000000"/>
    <w:charset w:val="86"/>
    <w:family w:val="swiss"/>
    <w:pitch w:val="default"/>
    <w:sig w:usb0="00000000" w:usb1="00000000" w:usb2="00000016" w:usb3="00000000" w:csb0="60060107" w:csb1="00000000"/>
    <w:embedRegular r:id="rId9" w:fontKey="{3DE9A258-FAB1-457E-83EC-9812012DDAA2}"/>
  </w:font>
  <w:font w:name="思源黑体 CN Medium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5AB1F970-8A03-4E10-A0D3-D2872FDD4862}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  <w:embedRegular r:id="rId11" w:fontKey="{8C057D15-16FA-487E-8241-8771DB967741}"/>
  </w:font>
  <w:font w:name="@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@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576" name="Watermark 115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577" name="Watermark 11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578" name="Watermark 115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543D4">
    <w:pPr>
      <w:pStyle w:val="3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-647700</wp:posOffset>
              </wp:positionH>
              <wp:positionV relativeFrom="paragraph">
                <wp:posOffset>-444500</wp:posOffset>
              </wp:positionV>
              <wp:extent cx="7560310" cy="2204085"/>
              <wp:effectExtent l="0" t="0" r="2540" b="6350"/>
              <wp:wrapNone/>
              <wp:docPr id="4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310" cy="2204067"/>
                        <a:chOff x="0" y="0"/>
                        <a:chExt cx="7560310" cy="2204067"/>
                      </a:xfrm>
                    </wpg:grpSpPr>
                    <wpg:grpSp>
                      <wpg:cNvPr id="44" name="组合 44"/>
                      <wpg:cNvGrpSpPr/>
                      <wpg:grpSpPr>
                        <a:xfrm>
                          <a:off x="0" y="0"/>
                          <a:ext cx="7560310" cy="575310"/>
                          <a:chOff x="5617" y="424"/>
                          <a:chExt cx="11906" cy="906"/>
                        </a:xfrm>
                      </wpg:grpSpPr>
                      <wps:wsp>
                        <wps:cNvPr id="46" name="矩形 32"/>
                        <wps:cNvSpPr/>
                        <wps:spPr>
                          <a:xfrm>
                            <a:off x="5617" y="810"/>
                            <a:ext cx="11906" cy="7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1"/>
                        <wps:cNvSpPr txBox="1"/>
                        <wps:spPr>
                          <a:xfrm>
                            <a:off x="10483" y="424"/>
                            <a:ext cx="1739" cy="8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26315E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思源黑体 CN Heavy" w:hAnsi="思源黑体 CN Heavy" w:eastAsia="思源黑体 CN Heavy" w:cs="思源黑体 CN Heavy"/>
                                  <w:b/>
                                  <w:bCs/>
                                  <w:color w:val="1E386B" w:themeColor="accent1" w:themeShade="8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b/>
                                  <w:bCs/>
                                  <w:color w:val="1E386B" w:themeColor="accent1" w:themeShade="80"/>
                                  <w:sz w:val="36"/>
                                  <w:szCs w:val="36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文本框 80"/>
                        <wps:cNvSpPr txBox="1"/>
                        <wps:spPr>
                          <a:xfrm>
                            <a:off x="10390" y="905"/>
                            <a:ext cx="1738" cy="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355A69">
                              <w:pPr>
                                <w:tabs>
                                  <w:tab w:val="left" w:pos="960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思源黑体 CN Heavy" w:hAnsi="思源黑体 CN Heavy" w:eastAsia="思源黑体 CN Heavy" w:cs="思源黑体 CN Heavy"/>
                                  <w:color w:val="1E386B" w:themeColor="accent1" w:themeShade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color w:val="1E386B" w:themeColor="accent1" w:themeShade="80"/>
                                  <w:sz w:val="16"/>
                                  <w:szCs w:val="16"/>
                                </w:rPr>
                                <w:t>PERSONAL</w:t>
                              </w: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color w:val="1E386B" w:themeColor="accent1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color w:val="1E386B" w:themeColor="accent1" w:themeShade="80"/>
                                  <w:sz w:val="16"/>
                                  <w:szCs w:val="16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grpSp>
                    <wps:wsp>
                      <wps:cNvPr id="3" name="平行四边形 3"/>
                      <wps:cNvSpPr/>
                      <wps:spPr>
                        <a:xfrm>
                          <a:off x="5923128" y="286603"/>
                          <a:ext cx="1599255" cy="1917464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1pt;margin-top:-35pt;height:173.55pt;width:595.3pt;z-index:251659264;mso-width-relative:page;mso-height-relative:page;" coordsize="7560310,2204067" o:gfxdata="UEsDBAoAAAAAAIdO4kAAAAAAAAAAAAAAAAAEAAAAZHJzL1BLAwQUAAAACACHTuJAiLY/HtsAAAAN AQAADwAAAGRycy9kb3ducmV2LnhtbE2PwWrDMBBE74X8g9hAb4kkl8bGtRxKaHsKhSaF0ptibWwT SzKWYid/382puc2ww+ybYn2xHRtxCK13CuRSAENXedO6WsH3/n2RAQtRO6M771DBFQOsy9lDoXPj J/eF4y7WjEpcyLWCJsY+5zxUDVodlr5HR7ejH6yOZIeam0FPVG47ngix4la3jj40usdNg9Vpd7YK PiY9vT7Jt3F7Om6uv/vnz5+tRKUe51K8AIt4if9huOETOpTEdPBnZwLrFCykSGhMJJUKEreIyLIV sIOCJE0l8LLg9yvKP1BLAwQUAAAACACHTuJA5ESDhBIEAACvDwAADgAAAGRycy9lMm9Eb2MueG1s 7VfLbiQ1FN0j8Q+W96Srqqv6pXRGmWQSIQUmUkCsHbfrIblsY7vTHdYIWLBgxWaQ0LBDYsdqhOBv EuYzuLarqjudRBNlaNAgelHtV13fe3zu8a3dJ8uaowumTSXFFMc7EUZMUDmrRDHFn35y9MEII2OJ mBEuBZviS2bwk73339tdqAlLZCn5jGkERoSZLNQUl9aqSa9naMlqYnakYgImc6lrYqGri95MkwVY r3kviaJBbyH1TGlJmTEwehgmcWNRP8SgzPOKskNJ5zUTNljVjBMLIZmyUgbveW/znFH7PM8Ns4hP MURq/RM2gfa5e/b2dsmk0ESVFW1cIA9xYSOmmlQCNu1MHRJL0FxXt0zVFdXSyNzuUFn3QiAeEYgi jjawOdZyrnwsxWRRqA50OKgN1B9tln58capRNZviFCNBajjwP3/78uq7b1DqsFmoYgJLjrU6U6e6 GShCz4W7zHXt/iEQtPSoXnaosqVFFAaH2SDqxwA4hbkkidJoMAy40xIO59Z7tHz2hjd77cY951/n TtfZMlC3kNoOVNkwc7B5hnZIZYN4iBEAmSZ+VzJZwRXH42gQYHYNePFeoCB1zYpP5u34dFYSxTxN jSNLyydwpSHUjz9f/f4T6ifOpYXyizo6mYkBZt3BpS7SUQtCS6i1OIcehC5MMlHa2GMma+QaU6xB AHxekosTYwMi7RK3p5G8mh1VnPuOLs4PuEYXBMQiftYfDZ76d/m8/kjOwnAWwa+B1oT1HuYbhrhA C7CQDGEpogREMgdxgmatINGMKDAivAD1pVb7HYR0PviTdt4dElOG7bzZQIG6sqC7vKqneOScaL3g AhxwqAYcXetczi7hFLQMcmcUParA7Akx9pRo0DdwC24A+xweOZfgq2xaGJVSf3HXuFsPNIFZjBag l1Ms4HrAiH8ogD7jOE3BqPWdNBsm0NHrM+frM2JeH0iHMdw0ivqmW29528y1rD+Da2Lf7QlTRFDY OeDVdA5sUHG4aCjb3/fLQFIVsSfiTFFn3J2pkPtzK/PKn/0KmwYySILAyK1nQwK3asiG6++/vv7h l+uXX6F4Ix+QXT6VIJjd+D2ZEUfpqH9TBLrUGPbHQQFG/ZYgrUa3vH/r1DjyvzYJ1jMoEH/Qz6Kb tIYEvYOmdnm+bBThX2bs3WyF0UczFbI9kPYd42kKt8smT0eeSWvC/XCi9scAItxW4ygLKrZGVMgI VxGkiZ96vIaviee7yr/tKeYWeLgquv4h7QStC5S8evXr65ffXr148fqPV76i2BDQRkzukc1snPRj p8OuDB0NoCjdoGQ2HidZFlgZj+NhOnhDdaHgMuWccQkfELVXvP/LjL+9zDCfz4n+TxQaPnHgO84X jM03p/tQXO/7wmT1nb33F1BLAwQKAAAAAACHTuJAAAAAAAAAAAAAAAAABgAAAF9yZWxzL1BLAwQU AAAACACHTuJAihRmPNEAAACUAQAACwAAAF9yZWxzLy5yZWxzpZDBasMwDIbvg72D0X1xmsMYo04v o9Br6R7A2IpjGltGMtn69vMOg2X0tqN+oe8T//7wmRa1IkukbGDX9aAwO/IxBwPvl+PTCyipNnu7 UEYDNxQ4jI8P+zMutrYjmWMR1ShZDMy1lletxc2YrHRUMLfNRJxsbSMHXay72oB66Ptnzb8ZMG6Y 6uQN8MkPoC630sx/2Ck6JqGpdo6SpmmK7h5VB7Zlju7INuEbuUazHLAa8CwaB2pZ134EfV+/+6fe 00c+47rVfoeM649Xb7ocvwBQSwMEFAAAAAgAh07iQH7m5SD3AAAA4QEAABMAAABbQ29udGVudF9U eXBlc10ueG1slZFBTsMwEEX3SNzB8hYlTrtACCXpgrRLQKgcYGRPEotkbHlMaG+Pk7YbRJFY2jP/ vye73BzGQUwY2Dqq5CovpEDSzljqKvm+32UPUnAEMjA4wkoekeWmvr0p90ePLFKauJJ9jP5RKdY9 jsC580hp0rowQkzH0CkP+gM6VOuiuFfaUUSKWZw7ZF022MLnEMX2kK5PJgEHluLptDizKgneD1ZD TKZqIvODkp0JeUouO9xbz3dJQ6pfCfPkOuCce0lPE6xB8QohPsOYNJQJrIz7ooBT/nfJbDly5trW asybwE2KveF0sbrWjmvXOP3f8u2SunSr5YPqb1BLAQIUABQAAAAIAIdO4kB+5uUg9wAAAOEBAAAT AAAAAAAAAAEAIAAAAIYGAABbQ29udGVudF9UeXBlc10ueG1sUEsBAhQACgAAAAAAh07iQAAAAAAA AAAAAAAAAAYAAAAAAAAAAAAQAAAAaAUAAF9yZWxzL1BLAQIUABQAAAAIAIdO4kCKFGY80QAAAJQB AAALAAAAAAAAAAEAIAAAAIwFAABfcmVscy8ucmVsc1BLAQIUAAoAAAAAAIdO4kAAAAAAAAAAAAAA AAAEAAAAAAAAAAAAEAAAAAAAAABkcnMvUEsBAhQAFAAAAAgAh07iQIi2Px7bAAAADQEAAA8AAAAA AAAAAQAgAAAAIgAAAGRycy9kb3ducmV2LnhtbFBLAQIUABQAAAAIAIdO4kDkRIOEEgQAAK8PAAAO AAAAAAAAAAEAIAAAACoBAABkcnMvZTJvRG9jLnhtbFBLBQYAAAAABgAGAFkBAACuBwAAAAA= ">
              <o:lock v:ext="edit" aspectratio="f"/>
              <v:group id="_x0000_s1026" o:spid="_x0000_s1026" o:spt="203" style="position:absolute;left:0;top:0;height:575310;width:7560310;" coordorigin="5617,424" coordsize="11906,906" o:gfxdata="UEsDBAoAAAAAAIdO4kAAAAAAAAAAAAAAAAAEAAAAZHJzL1BLAwQUAAAACACHTuJAnoa4C70AAADb AAAADwAAAGRycy9kb3ducmV2LnhtbEWPQYvCMBSE7wv+h/CEva1pXVekGkVExYMsWAXx9miebbF5 KU1s9d8bYWGPw8x8w8wWD1OJlhpXWlYQDyIQxJnVJecKTsfN1wSE88gaK8uk4EkOFvPexwwTbTs+ UJv6XAQIuwQVFN7XiZQuK8igG9iaOHhX2xj0QTa51A12AW4qOYyisTRYclgosKZVQdktvRsF2w67 5Xe8bve36+p5Of78nvcxKfXZj6MpCE8P/x/+a++0gtEI3l/CD5DzF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noa4C70AAADbAAAADwAAAAAAAAABACAAAAAiAAAAZHJzL2Rvd25yZXYueG1s UEsBAhQAFAAAAAgAh07iQDMvBZ47AAAAOQAAABUAAAAAAAAAAQAgAAAADAEAAGRycy9ncm91cHNo YXBleG1sLnhtbFBLBQYAAAAABgAGAGABAADJAwAAAAA= ">
                <o:lock v:ext="edit" aspectratio="f"/>
                <v:rect id="矩形 32" o:spid="_x0000_s1026" o:spt="1" style="position:absolute;left:5617;top:810;height:74;width:11906;mso-wrap-style:none;v-text-anchor:middle;" fillcolor="#1E386B [1604]" filled="t" stroked="f" coordsize="21600,21600" o:gfxdata="UEsDBAoAAAAAAIdO4kAAAAAAAAAAAAAAAAAEAAAAZHJzL1BLAwQUAAAACACHTuJAfSGTir0AAADb AAAADwAAAGRycy9kb3ducmV2LnhtbEWP0WrCQBRE3wv+w3KFvjUba0gkdRUsFvWpNPoBl+w1G8ze Ddmtpn/vCkIfh5k5wyzXo+3ElQbfOlYwS1IQxLXTLTcKTsevtwUIH5A1do5JwR95WK8mL0sstbvx D12r0IgIYV+iAhNCX0rpa0MWfeJ64uid3WAxRDk0Ug94i3Dbyfc0zaXFluOCwZ4+DdWX6tcqCGZe 7Kq2YPd9WJy3p2zczo8bpV6ns/QDRKAx/Ief7b1WkOXw+BJ/gFzdA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9IZOKvQAA ANsAAAAPAAAAAAAAAAEAIAAAACIAAABkcnMvZG93bnJldi54bWxQSwECFAAUAAAACACHTuJAMy8F njsAAAA5AAAAEAAAAAAAAAABACAAAAAMAQAAZHJzL3NoYXBleG1sLnhtbFBLBQYAAAAABgAGAFsB AAC2AwAAAAA= 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" o:spid="_x0000_s1026" o:spt="202" type="#_x0000_t202" style="position:absolute;left:10483;top:424;height:830;width:1739;mso-wrap-style:none;" fillcolor="#FFFFFF [3212]" filled="t" stroked="f" coordsize="21600,21600" o:gfxdata="UEsDBAoAAAAAAIdO4kAAAAAAAAAAAAAAAAAEAAAAZHJzL1BLAwQUAAAACACHTuJAFv9qh7wAAADb AAAADwAAAGRycy9kb3ducmV2LnhtbEVPz2vCMBS+D/wfwhN2m2mdutGZihs43Q6CVe+P5q0pNi+l ybT615vDYMeP7/d80dtGnKnztWMF6SgBQVw6XXOl4LBfPb2C8AFZY+OYFFzJwyIfPMwx0+7COzoX oRIxhH2GCkwIbSalLw1Z9CPXEkfux3UWQ4RdJXWHlxhuGzlOkpm0WHNsMNjSh6HyVPxaBevNy+r7 +PU8fZ8Y/el2xb5fbm9KPQ7T5A1EoD78i//cG61gHMfGL/EHyPwO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Bb/aoe8AAAA 2wAAAA8AAAAAAAAAAQAgAAAAIgAAAGRycy9kb3ducmV2LnhtbFBLAQIUABQAAAAIAIdO4kAzLwWe OwAAADkAAAAQAAAAAAAAAAEAIAAAAAsBAABkcnMvc2hhcGV4bWwueG1sUEsFBgAAAAAGAAYAWwEA ALUDAAAAAA== ">
                  <v:fill on="t" focussize="0,0"/>
                  <v:stroke on="f" weight="0.5pt"/>
                  <v:imagedata o:title=""/>
                  <o:lock v:ext="edit" aspectratio="f"/>
                  <v:textbox inset="2.54mm,0mm,2.54mm,0mm">
                    <w:txbxContent>
                      <w:p w14:paraId="2626315E">
                        <w:pPr>
                          <w:adjustRightInd w:val="0"/>
                          <w:snapToGrid w:val="0"/>
                          <w:jc w:val="center"/>
                          <w:rPr>
                            <w:rFonts w:ascii="思源黑体 CN Heavy" w:hAnsi="思源黑体 CN Heavy" w:eastAsia="思源黑体 CN Heavy" w:cs="思源黑体 CN Heavy"/>
                            <w:b/>
                            <w:bCs/>
                            <w:color w:val="1E386B" w:themeColor="accent1" w:themeShade="80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b/>
                            <w:bCs/>
                            <w:color w:val="1E386B" w:themeColor="accent1" w:themeShade="80"/>
                            <w:sz w:val="36"/>
                            <w:szCs w:val="36"/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80" o:spid="_x0000_s1026" o:spt="202" type="#_x0000_t202" style="position:absolute;left:10390;top:905;height:425;width:1738;mso-wrap-style:none;" filled="f" stroked="f" coordsize="21600,21600" o:gfxdata="UEsDBAoAAAAAAIdO4kAAAAAAAAAAAAAAAAAEAAAAZHJzL1BLAwQUAAAACACHTuJA3u8EVb4AAADb AAAADwAAAGRycy9kb3ducmV2LnhtbEWP3WoCMRSE74W+QziF3khNLEXL1igotEipilqKl4fN6WZx c7Ik8e/tG0HwcpiZb5jR5OwacaQQa88a+j0Fgrj0puZKw8/24/kNREzIBhvPpOFCESbjh84IC+NP vKbjJlUiQzgWqMGm1BZSxtKSw9jzLXH2/nxwmLIMlTQBTxnuGvmi1EA6rDkvWGxpZqncbw5Ow95+ dVfqczH9HcwvYbk9+F343mn99NhX7yASndM9fGvPjYbXIVy/5B8gx/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3u8EVb4A AADbAAAADwAAAAAAAAABACAAAAAiAAAAZHJzL2Rvd25yZXYueG1sUEsBAhQAFAAAAAgAh07iQDMv BZ47AAAAOQAAABAAAAAAAAAAAQAgAAAADQEAAGRycy9zaGFwZXhtbC54bWxQSwUGAAAAAAYABgBb AQAAtwMAAAAA 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4355A69">
                        <w:pPr>
                          <w:tabs>
                            <w:tab w:val="left" w:pos="960"/>
                          </w:tabs>
                          <w:adjustRightInd w:val="0"/>
                          <w:snapToGrid w:val="0"/>
                          <w:jc w:val="left"/>
                          <w:rPr>
                            <w:rFonts w:ascii="思源黑体 CN Heavy" w:hAnsi="思源黑体 CN Heavy" w:eastAsia="思源黑体 CN Heavy" w:cs="思源黑体 CN Heavy"/>
                            <w:color w:val="1E386B" w:themeColor="accent1" w:themeShade="80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color w:val="1E386B" w:themeColor="accent1" w:themeShade="80"/>
                            <w:sz w:val="16"/>
                            <w:szCs w:val="16"/>
                          </w:rPr>
                          <w:t>PERSONAL</w:t>
                        </w: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color w:val="1E386B" w:themeColor="accent1" w:themeShade="80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color w:val="1E386B" w:themeColor="accent1" w:themeShade="80"/>
                            <w:sz w:val="16"/>
                            <w:szCs w:val="16"/>
                          </w:rPr>
                          <w:t>RESUME</w:t>
                        </w:r>
                      </w:p>
                    </w:txbxContent>
                  </v:textbox>
                </v:shape>
              </v:group>
              <v:shape id="_x0000_s1026" o:spid="_x0000_s1026" o:spt="7" type="#_x0000_t7" style="position:absolute;left:5923128;top:286603;height:1917464;width:1599255;v-text-anchor:middle;" fillcolor="#1E386B [1604]" filled="t" stroked="f" coordsize="21600,21600" o:gfxdata="UEsDBAoAAAAAAIdO4kAAAAAAAAAAAAAAAAAEAAAAZHJzL1BLAwQUAAAACACHTuJAatm+tr0AAADa AAAADwAAAGRycy9kb3ducmV2LnhtbEWPzWrDMBCE74W8g9hCb42cFtLEjRKSgiH0EJqf3hdpaxlb K2MptvP2VaDQ4zAz3zCrzega0VMXKs8KZtMMBLH2puJSweVcPC9AhIhssPFMCm4UYLOePKwwN37g I/WnWIoE4ZCjAhtjm0sZtCWHYepb4uT9+M5hTLIrpelwSHDXyJcsm0uHFacFiy19WNL16eoU6Pqr /vTHXXG2293hrbku9eHbKPX0OMveQUQa43/4r703Cl7hfiXdALn+B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q2b62vQAA ANoAAAAPAAAAAAAAAAEAIAAAACIAAABkcnMvZG93bnJldi54bWxQSwECFAAUAAAACACHTuJAMy8F njsAAAA5AAAAEAAAAAAAAAABACAAAAAMAQAAZHJzL3NoYXBleG1sLnhtbFBLBQYAAAAABgAGAFsB AAC2AwAAAAA= " adj="5400">
                <v:fill on="t" focussize="0,0"/>
                <v:stroke on="f" weight="1pt" miterlimit="8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D66FD2"/>
    <w:multiLevelType w:val="multilevel"/>
    <w:tmpl w:val="52D66F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6626E2C8"/>
    <w:multiLevelType w:val="singleLevel"/>
    <w:tmpl w:val="6626E2C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embedSystemFonts/>
  <w:bordersDoNotSurroundHeader w:val="1"/>
  <w:bordersDoNotSurroundFooter w:val="1"/>
  <w:attachedTemplate r:id="rId1"/>
  <w:documentProtection w:enforcement="0"/>
  <w:defaultTabStop w:val="418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ZhMWUwNTNmZWRjYjk2ZmZjYTAxOTcwOWY1YjA3YjEifQ=="/>
  </w:docVars>
  <w:rsids>
    <w:rsidRoot w:val="3C305532"/>
    <w:rsid w:val="005521ED"/>
    <w:rsid w:val="0095684A"/>
    <w:rsid w:val="00C8241A"/>
    <w:rsid w:val="00D15985"/>
    <w:rsid w:val="00FE4CD9"/>
    <w:rsid w:val="03DF2ED1"/>
    <w:rsid w:val="10094817"/>
    <w:rsid w:val="198A387A"/>
    <w:rsid w:val="1E4972D7"/>
    <w:rsid w:val="1FEE7653"/>
    <w:rsid w:val="22C77D45"/>
    <w:rsid w:val="2FF1677F"/>
    <w:rsid w:val="3C305532"/>
    <w:rsid w:val="40DD76C2"/>
    <w:rsid w:val="44460EBB"/>
    <w:rsid w:val="464B3F16"/>
    <w:rsid w:val="48D12D37"/>
    <w:rsid w:val="558877EE"/>
    <w:rsid w:val="59C651A5"/>
    <w:rsid w:val="5A293C97"/>
    <w:rsid w:val="5D690495"/>
    <w:rsid w:val="5EF16F67"/>
    <w:rsid w:val="72710410"/>
    <w:rsid w:val="780472F2"/>
    <w:rsid w:val="7EF5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2"/>
      <w:szCs w:val="4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customStyle="1" w:styleId="7">
    <w:name w:val="简历_内容主区_大标题_文本框"/>
    <w:qFormat/>
    <w:uiPriority w:val="0"/>
    <w:pPr>
      <w:adjustRightInd w:val="0"/>
      <w:snapToGrid w:val="0"/>
      <w:spacing w:line="180" w:lineRule="auto"/>
      <w:jc w:val="center"/>
      <w:textAlignment w:val="center"/>
    </w:pPr>
    <w:rPr>
      <w:rFonts w:ascii="思源黑体 CN Medium" w:hAnsi="思源黑体 CN Medium" w:eastAsia="思源黑体 CN Medium" w:cs="思源黑体 CN Medium"/>
      <w:sz w:val="28"/>
      <w:szCs w:val="36"/>
      <w:lang w:val="en-US" w:eastAsia="zh-CN" w:bidi="ar-SA"/>
    </w:rPr>
  </w:style>
  <w:style w:type="paragraph" w:customStyle="1" w:styleId="8">
    <w:name w:val="简历_内容主区_大标题_段落"/>
    <w:basedOn w:val="1"/>
    <w:qFormat/>
    <w:uiPriority w:val="0"/>
    <w:pPr>
      <w:adjustRightInd w:val="0"/>
      <w:snapToGrid w:val="0"/>
      <w:spacing w:before="312" w:beforeLines="100" w:after="156" w:afterLines="50"/>
    </w:pPr>
    <w:rPr>
      <w:rFonts w:ascii="Calibri" w:hAnsi="Calibri" w:eastAsia="宋体"/>
    </w:rPr>
  </w:style>
  <w:style w:type="paragraph" w:customStyle="1" w:styleId="9">
    <w:name w:val="简历_个人信息_正文_段落"/>
    <w:qFormat/>
    <w:uiPriority w:val="0"/>
    <w:pPr>
      <w:tabs>
        <w:tab w:val="left" w:pos="3500"/>
      </w:tabs>
      <w:adjustRightInd w:val="0"/>
      <w:snapToGrid w:val="0"/>
      <w:spacing w:before="50" w:beforeLines="50"/>
      <w:contextualSpacing/>
    </w:pPr>
    <w:rPr>
      <w:rFonts w:ascii="思源黑体 CN Medium" w:hAnsi="思源黑体 CN Medium" w:eastAsia="思源黑体 CN Medium" w:cs="思源黑体 CN Medium"/>
      <w:color w:val="404040" w:themeColor="text1" w:themeTint="BF"/>
      <w:sz w:val="22"/>
      <w:szCs w:val="22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0">
    <w:name w:val="简历_内容主区_副标题_段落"/>
    <w:qFormat/>
    <w:uiPriority w:val="0"/>
    <w:pPr>
      <w:tabs>
        <w:tab w:val="center" w:pos="5020"/>
        <w:tab w:val="right" w:pos="9860"/>
      </w:tabs>
      <w:adjustRightInd w:val="0"/>
      <w:snapToGrid w:val="0"/>
      <w:spacing w:before="156" w:beforeLines="50"/>
    </w:pPr>
    <w:rPr>
      <w:rFonts w:ascii="思源黑体 CN Medium" w:hAnsi="思源黑体 CN Medium" w:eastAsia="思源黑体 CN Medium" w:cs="思源黑体 CN Medium"/>
      <w:b/>
      <w:bCs/>
      <w:color w:val="1E386B" w:themeColor="accent1" w:themeShade="80"/>
      <w:sz w:val="22"/>
      <w:szCs w:val="22"/>
      <w:shd w:val="clear" w:color="auto" w:fill="FFFFFF"/>
      <w:lang w:val="en-US" w:eastAsia="zh-CN" w:bidi="ar-SA"/>
    </w:rPr>
  </w:style>
  <w:style w:type="paragraph" w:customStyle="1" w:styleId="11">
    <w:name w:val="简历_内容主区_三级标题_段落"/>
    <w:qFormat/>
    <w:uiPriority w:val="0"/>
    <w:pPr>
      <w:adjustRightInd w:val="0"/>
      <w:snapToGrid w:val="0"/>
    </w:pPr>
    <w:rPr>
      <w:rFonts w:ascii="思源黑体 CN Medium" w:hAnsi="思源黑体 CN Medium" w:eastAsia="思源黑体 CN Medium" w:cs="思源黑体 CN Medium"/>
      <w:color w:val="404040" w:themeColor="text1" w:themeTint="BF"/>
      <w:kern w:val="2"/>
      <w:sz w:val="22"/>
      <w:szCs w:val="22"/>
      <w:shd w:val="clear" w:color="auto" w:fill="FFFFFF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2">
    <w:name w:val="简历_内容主区_正文_段落"/>
    <w:qFormat/>
    <w:uiPriority w:val="0"/>
    <w:pPr>
      <w:shd w:val="clear" w:color="auto" w:fill="FFFFFF"/>
      <w:wordWrap w:val="0"/>
      <w:adjustRightInd w:val="0"/>
      <w:snapToGrid w:val="0"/>
      <w:contextualSpacing/>
    </w:pPr>
    <w:rPr>
      <w:rFonts w:ascii="思源黑体 CN Medium" w:hAnsi="思源黑体 CN Medium" w:eastAsia="思源黑体 CN Medium" w:cs="Times New Roman"/>
      <w:color w:val="404040" w:themeColor="text1" w:themeTint="BF"/>
      <w:sz w:val="22"/>
      <w:szCs w:val="22"/>
      <w:shd w:val="clear" w:color="auto" w:fill="FFFFFF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">
    <w:name w:val="简历_个人信息_姓名_字符样式1"/>
    <w:qFormat/>
    <w:uiPriority w:val="0"/>
    <w:rPr>
      <w:rFonts w:ascii="思源黑体 CN Medium" w:hAnsi="思源黑体 CN Medium" w:eastAsia="思源黑体 CN Medium" w:cs="思源黑体 CN Medium"/>
      <w:b/>
      <w:bCs/>
      <w:color w:val="1E386B" w:themeColor="accent1" w:themeShade="80"/>
      <w:sz w:val="22"/>
      <w:szCs w:val="22"/>
    </w:rPr>
  </w:style>
  <w:style w:type="paragraph" w:customStyle="1" w:styleId="14">
    <w:name w:val="简历_个人信息_姓名_段落"/>
    <w:link w:val="15"/>
    <w:qFormat/>
    <w:uiPriority w:val="0"/>
    <w:pPr>
      <w:adjustRightInd w:val="0"/>
      <w:snapToGrid w:val="0"/>
      <w:textAlignment w:val="center"/>
    </w:pPr>
    <w:rPr>
      <w:rFonts w:ascii="思源黑体 CN Medium" w:hAnsi="思源黑体 CN Medium" w:eastAsia="思源黑体 CN Medium" w:cs="思源黑体 CN Medium"/>
      <w:b/>
      <w:bCs/>
      <w:color w:val="1E386B" w:themeColor="accent1" w:themeShade="80"/>
      <w:kern w:val="2"/>
      <w:sz w:val="44"/>
      <w:szCs w:val="44"/>
      <w:lang w:val="en-US" w:eastAsia="zh-CN" w:bidi="ar-SA"/>
    </w:rPr>
  </w:style>
  <w:style w:type="character" w:customStyle="1" w:styleId="15">
    <w:name w:val="简历_个人信息_姓名_段落 Char"/>
    <w:link w:val="14"/>
    <w:qFormat/>
    <w:uiPriority w:val="0"/>
    <w:rPr>
      <w:rFonts w:ascii="思源黑体 CN Medium" w:hAnsi="思源黑体 CN Medium" w:eastAsia="思源黑体 CN Medium" w:cs="思源黑体 CN Medium"/>
      <w:b/>
      <w:bCs/>
      <w:color w:val="1E386B" w:themeColor="accent1" w:themeShade="80"/>
      <w:kern w:val="2"/>
      <w:sz w:val="44"/>
      <w:szCs w:val="44"/>
    </w:rPr>
  </w:style>
  <w:style w:type="paragraph" w:customStyle="1" w:styleId="16">
    <w:name w:val="列表段落1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2"/>
      <w:lang w:val="en-US" w:eastAsia="zh-CN" w:bidi="ar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media/image6.sv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sv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svg" Type="http://schemas.openxmlformats.org/officeDocument/2006/relationships/image"/><Relationship Id="rId17" Target="media/image13.png" Type="http://schemas.openxmlformats.org/officeDocument/2006/relationships/image"/><Relationship Id="rId18" Target="../customXml/item1.xml" Type="http://schemas.openxmlformats.org/officeDocument/2006/relationships/customXml"/><Relationship Id="rId19" Target="numbering.xml" Type="http://schemas.openxmlformats.org/officeDocument/2006/relationships/numbering"/><Relationship Id="rId2" Target="settings.xml" Type="http://schemas.openxmlformats.org/officeDocument/2006/relationships/settings"/><Relationship Id="rId20" Target="fontTable.xml" Type="http://schemas.openxmlformats.org/officeDocument/2006/relationships/fontTable"/><Relationship Id="rId21" Target="footer1.xml" Type="http://schemas.openxmlformats.org/officeDocument/2006/relationships/footer"/><Relationship Id="rId22" Target="footer2.xml" Type="http://schemas.openxmlformats.org/officeDocument/2006/relationships/footer"/><Relationship Id="rId23" Target="footer3.xml" Type="http://schemas.openxmlformats.org/officeDocument/2006/relationships/footer"/><Relationship Id="rId3" Target="header1.xml" Type="http://schemas.openxmlformats.org/officeDocument/2006/relationships/header"/><Relationship Id="rId4" Target="theme/theme1.xml" Type="http://schemas.openxmlformats.org/officeDocument/2006/relationships/them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sv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fontTable.xml.rels><?xml version="1.0" encoding="UTF-8" standalone="no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word/_rels/footer1.xml.rels><?xml version="1.0" encoding="UTF-8" standalone="no"?><Relationships xmlns="http://schemas.openxmlformats.org/package/2006/relationships"><Relationship Id="rId1" Target="media/image14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4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4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D:/&#24212;&#29992;&#31243;&#24207;&#25991;&#20214;/&#27983;&#35272;&#22120;/&#31616;&#21382;&#27169;&#26495;&#22909;&#30475;/5272e84f511f686d3c01ca1d2438e36a/&#20010;&#20154;&#31616;&#21382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个人简历.docx</Template>
  <Pages>1</Pages>
  <Words>544</Words>
  <Characters>633</Characters>
  <Lines>4</Lines>
  <Paragraphs>1</Paragraphs>
  <TotalTime>1</TotalTime>
  <ScaleCrop>false</ScaleCrop>
  <LinksUpToDate>false</LinksUpToDate>
  <CharactersWithSpaces>644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2025-10-01T13:57:00Z</dcterms:created>
  <dc:creator>时间流水</dc:creator>
  <cp:lastModifiedBy>时间流水</cp:lastModifiedBy>
  <dcterms:modified xsi:type="dcterms:W3CDTF">2025-10-03T14:58:34Z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9D072A9784C9472C8030E4517F41954C_11</vt:lpwstr>
  </property>
  <property fmtid="{D5CDD505-2E9C-101B-9397-08002B2CF9AE}" pid="4" name="KSOTemplateDocerSaveRecord">
    <vt:lpwstr>eyJoZGlkIjoiY2VkMWE2MjBlY2EzY2IzZTI1ZDEwYmI3Y2MyZDA1YmYiLCJ1c2VySWQiOiIzMTIyNTY4OTgifQ==</vt:lpwstr>
  </property>
</Properties>
</file>